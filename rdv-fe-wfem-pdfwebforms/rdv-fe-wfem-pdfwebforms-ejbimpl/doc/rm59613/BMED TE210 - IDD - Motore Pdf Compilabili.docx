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017" w:rsidRDefault="00A115CC" w:rsidP="00A115CC">
      <w:pPr>
        <w:pStyle w:val="Sommario1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3858895" cy="107886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107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5563" w:rsidRDefault="00745563" w:rsidP="0012451C">
      <w:pPr>
        <w:jc w:val="center"/>
        <w:rPr>
          <w:rFonts w:ascii="Arial" w:hAnsi="Arial" w:cs="Arial"/>
          <w:color w:val="00315C"/>
          <w:sz w:val="32"/>
          <w:szCs w:val="32"/>
        </w:rPr>
      </w:pPr>
      <w:r w:rsidRPr="00745563">
        <w:rPr>
          <w:rFonts w:ascii="Arial" w:hAnsi="Arial" w:cs="Arial"/>
          <w:color w:val="00315C"/>
          <w:sz w:val="32"/>
          <w:szCs w:val="32"/>
        </w:rPr>
        <w:t>DIVISIONE SISTEMI INFORMATIVI</w:t>
      </w:r>
    </w:p>
    <w:p w:rsidR="009052FB" w:rsidRPr="00745563" w:rsidRDefault="009052FB" w:rsidP="0012451C">
      <w:pPr>
        <w:jc w:val="center"/>
        <w:rPr>
          <w:rFonts w:ascii="Arial" w:hAnsi="Arial" w:cs="Arial"/>
          <w:color w:val="00315C"/>
          <w:sz w:val="32"/>
          <w:szCs w:val="32"/>
        </w:rPr>
      </w:pPr>
    </w:p>
    <w:p w:rsidR="00377017" w:rsidRDefault="00377017">
      <w:pPr>
        <w:jc w:val="center"/>
      </w:pPr>
    </w:p>
    <w:p w:rsidR="00377017" w:rsidRPr="0074479F" w:rsidRDefault="00377017" w:rsidP="006A6A79">
      <w:pPr>
        <w:jc w:val="center"/>
      </w:pPr>
    </w:p>
    <w:p w:rsidR="00377017" w:rsidRDefault="00377017" w:rsidP="006A6A79">
      <w:pPr>
        <w:jc w:val="center"/>
      </w:pPr>
    </w:p>
    <w:p w:rsidR="009052FB" w:rsidRDefault="009052FB">
      <w:pPr>
        <w:jc w:val="center"/>
        <w:rPr>
          <w:rFonts w:ascii="Arial" w:hAnsi="Arial" w:cs="Arial"/>
          <w:color w:val="00315C"/>
          <w:sz w:val="44"/>
          <w:szCs w:val="44"/>
        </w:rPr>
      </w:pPr>
      <w:r>
        <w:rPr>
          <w:rFonts w:ascii="Arial" w:hAnsi="Arial" w:cs="Arial"/>
          <w:color w:val="00315C"/>
          <w:sz w:val="44"/>
          <w:szCs w:val="44"/>
        </w:rPr>
        <w:t>Progetto</w:t>
      </w:r>
    </w:p>
    <w:p w:rsidR="00377017" w:rsidRPr="000629ED" w:rsidRDefault="000904E5">
      <w:pPr>
        <w:jc w:val="center"/>
        <w:rPr>
          <w:rFonts w:ascii="Arial" w:hAnsi="Arial" w:cs="Arial"/>
          <w:color w:val="00315C"/>
          <w:sz w:val="44"/>
          <w:szCs w:val="44"/>
        </w:rPr>
      </w:pPr>
      <w:r>
        <w:rPr>
          <w:rFonts w:ascii="Arial" w:hAnsi="Arial" w:cs="Arial"/>
          <w:color w:val="00315C"/>
          <w:sz w:val="44"/>
          <w:szCs w:val="44"/>
        </w:rPr>
        <w:t>IDD</w:t>
      </w:r>
    </w:p>
    <w:p w:rsidR="0012451C" w:rsidRPr="000A7F3C" w:rsidRDefault="0012451C">
      <w:pPr>
        <w:jc w:val="center"/>
        <w:rPr>
          <w:rFonts w:ascii="Arial" w:hAnsi="Arial" w:cs="Arial"/>
          <w:b/>
          <w:color w:val="00315C"/>
          <w:sz w:val="44"/>
          <w:szCs w:val="44"/>
        </w:rPr>
      </w:pPr>
    </w:p>
    <w:p w:rsidR="0012451C" w:rsidRDefault="0012451C">
      <w:pPr>
        <w:jc w:val="center"/>
        <w:rPr>
          <w:rFonts w:ascii="Arial" w:hAnsi="Arial" w:cs="Arial"/>
          <w:b/>
          <w:color w:val="00315C"/>
          <w:sz w:val="56"/>
          <w:szCs w:val="56"/>
        </w:rPr>
      </w:pPr>
    </w:p>
    <w:p w:rsidR="00013AA0" w:rsidRPr="000A7F3C" w:rsidRDefault="00013AA0">
      <w:pPr>
        <w:jc w:val="center"/>
        <w:rPr>
          <w:rFonts w:ascii="Arial" w:hAnsi="Arial" w:cs="Arial"/>
          <w:b/>
          <w:color w:val="00315C"/>
          <w:sz w:val="56"/>
          <w:szCs w:val="56"/>
        </w:rPr>
      </w:pPr>
    </w:p>
    <w:p w:rsidR="0012451C" w:rsidRPr="000629ED" w:rsidRDefault="00E9521C">
      <w:pPr>
        <w:jc w:val="center"/>
        <w:rPr>
          <w:rFonts w:ascii="Arial" w:hAnsi="Arial" w:cs="Arial"/>
          <w:color w:val="00315C"/>
          <w:sz w:val="64"/>
          <w:szCs w:val="64"/>
        </w:rPr>
      </w:pPr>
      <w:r w:rsidRPr="000629ED">
        <w:rPr>
          <w:rFonts w:ascii="Arial" w:hAnsi="Arial" w:cs="Arial"/>
          <w:color w:val="00315C"/>
          <w:sz w:val="64"/>
          <w:szCs w:val="64"/>
        </w:rPr>
        <w:t xml:space="preserve">Specifiche </w:t>
      </w:r>
      <w:r w:rsidR="006105DA">
        <w:rPr>
          <w:rFonts w:ascii="Arial" w:hAnsi="Arial" w:cs="Arial"/>
          <w:color w:val="00315C"/>
          <w:sz w:val="64"/>
          <w:szCs w:val="64"/>
        </w:rPr>
        <w:t>Tecniche</w:t>
      </w:r>
    </w:p>
    <w:p w:rsidR="0012451C" w:rsidRPr="000A7F3C" w:rsidRDefault="00924EE5">
      <w:pPr>
        <w:jc w:val="center"/>
        <w:rPr>
          <w:rFonts w:ascii="Arial" w:hAnsi="Arial" w:cs="Arial"/>
          <w:b/>
          <w:color w:val="00315C"/>
          <w:sz w:val="44"/>
          <w:szCs w:val="44"/>
        </w:rPr>
      </w:pPr>
      <w:r w:rsidRPr="00924EE5">
        <w:rPr>
          <w:rFonts w:ascii="Arial" w:hAnsi="Arial" w:cs="Arial"/>
          <w:b/>
          <w:color w:val="00315C"/>
          <w:sz w:val="44"/>
          <w:szCs w:val="44"/>
        </w:rPr>
        <w:pict>
          <v:rect id="_x0000_i1025" style="width:0;height:1.5pt" o:hralign="center" o:hrstd="t" o:hr="t" fillcolor="#a0a0a0" stroked="f"/>
        </w:pict>
      </w:r>
    </w:p>
    <w:p w:rsidR="0012451C" w:rsidRPr="000629ED" w:rsidRDefault="000904E5">
      <w:pPr>
        <w:jc w:val="center"/>
        <w:rPr>
          <w:rFonts w:ascii="Arial" w:hAnsi="Arial" w:cs="Arial"/>
          <w:color w:val="00315C"/>
          <w:sz w:val="52"/>
          <w:szCs w:val="52"/>
        </w:rPr>
      </w:pPr>
      <w:r>
        <w:rPr>
          <w:rFonts w:ascii="Arial" w:hAnsi="Arial" w:cs="Arial"/>
          <w:color w:val="00315C"/>
          <w:sz w:val="52"/>
          <w:szCs w:val="52"/>
        </w:rPr>
        <w:t>Motore di compilazione dei PDF</w:t>
      </w:r>
    </w:p>
    <w:p w:rsidR="00377017" w:rsidRDefault="00377017">
      <w:pPr>
        <w:jc w:val="center"/>
      </w:pPr>
    </w:p>
    <w:p w:rsidR="00377017" w:rsidRDefault="00377017"/>
    <w:p w:rsidR="00013AA0" w:rsidRDefault="00013AA0"/>
    <w:p w:rsidR="00013AA0" w:rsidRDefault="00013AA0"/>
    <w:p w:rsidR="00377017" w:rsidRDefault="00377017"/>
    <w:p w:rsidR="00377017" w:rsidRDefault="00377017"/>
    <w:p w:rsidR="00377017" w:rsidRDefault="00377017"/>
    <w:p w:rsidR="006E6C3D" w:rsidRDefault="006E6C3D"/>
    <w:p w:rsidR="00377017" w:rsidRDefault="00377017"/>
    <w:p w:rsidR="006A6A79" w:rsidRDefault="006A6A79" w:rsidP="006A6A79"/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00"/>
        <w:gridCol w:w="268"/>
        <w:gridCol w:w="1323"/>
        <w:gridCol w:w="1378"/>
        <w:gridCol w:w="323"/>
        <w:gridCol w:w="565"/>
        <w:gridCol w:w="178"/>
        <w:gridCol w:w="814"/>
        <w:gridCol w:w="1987"/>
        <w:gridCol w:w="1487"/>
      </w:tblGrid>
      <w:tr w:rsidR="006A6A79" w:rsidTr="00BC3CEB">
        <w:trPr>
          <w:cantSplit/>
          <w:jc w:val="center"/>
        </w:trPr>
        <w:tc>
          <w:tcPr>
            <w:tcW w:w="1868" w:type="dxa"/>
            <w:gridSpan w:val="2"/>
            <w:vAlign w:val="center"/>
          </w:tcPr>
          <w:p w:rsidR="006A6A79" w:rsidRPr="00C34194" w:rsidRDefault="006A6A79" w:rsidP="00BC3C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34194">
              <w:rPr>
                <w:rFonts w:ascii="Arial" w:hAnsi="Arial" w:cs="Arial"/>
                <w:b/>
                <w:sz w:val="20"/>
                <w:szCs w:val="20"/>
              </w:rPr>
              <w:t>Codice</w:t>
            </w:r>
          </w:p>
        </w:tc>
        <w:tc>
          <w:tcPr>
            <w:tcW w:w="8055" w:type="dxa"/>
            <w:gridSpan w:val="8"/>
            <w:vAlign w:val="center"/>
          </w:tcPr>
          <w:p w:rsidR="006A6A79" w:rsidRPr="00C34194" w:rsidRDefault="006A6A79" w:rsidP="00BC3CEB">
            <w:pPr>
              <w:spacing w:before="120" w:after="120"/>
              <w:rPr>
                <w:rFonts w:ascii="Arial" w:hAnsi="Arial" w:cs="Arial"/>
              </w:rPr>
            </w:pPr>
            <w:r w:rsidRPr="000D08B9">
              <w:rPr>
                <w:rFonts w:ascii="Arial" w:hAnsi="Arial" w:cs="Arial"/>
                <w:sz w:val="20"/>
                <w:szCs w:val="20"/>
              </w:rPr>
              <w:t>&lt;</w:t>
            </w:r>
            <w:r w:rsidR="006105DA">
              <w:rPr>
                <w:rFonts w:ascii="Arial" w:hAnsi="Arial" w:cs="Arial"/>
                <w:sz w:val="20"/>
                <w:szCs w:val="20"/>
              </w:rPr>
              <w:t>TE</w:t>
            </w:r>
            <w:r w:rsidR="000C3E25">
              <w:rPr>
                <w:rFonts w:ascii="Arial" w:hAnsi="Arial" w:cs="Arial"/>
                <w:sz w:val="20"/>
                <w:szCs w:val="20"/>
              </w:rPr>
              <w:t>21</w:t>
            </w:r>
            <w:r>
              <w:rPr>
                <w:rFonts w:ascii="Arial" w:hAnsi="Arial" w:cs="Arial"/>
                <w:sz w:val="20"/>
                <w:szCs w:val="20"/>
              </w:rPr>
              <w:t>0-SottotitoloXYZ-VX.Y&gt;</w:t>
            </w:r>
          </w:p>
        </w:tc>
      </w:tr>
      <w:tr w:rsidR="006A6A79" w:rsidTr="00BC3CEB">
        <w:trPr>
          <w:cantSplit/>
          <w:jc w:val="center"/>
        </w:trPr>
        <w:tc>
          <w:tcPr>
            <w:tcW w:w="1868" w:type="dxa"/>
            <w:gridSpan w:val="2"/>
            <w:vAlign w:val="center"/>
          </w:tcPr>
          <w:p w:rsidR="006A6A79" w:rsidRPr="00C34194" w:rsidRDefault="006A6A79" w:rsidP="00BC3C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34194">
              <w:rPr>
                <w:rFonts w:ascii="Arial" w:hAnsi="Arial" w:cs="Arial"/>
                <w:b/>
                <w:sz w:val="20"/>
                <w:szCs w:val="20"/>
              </w:rPr>
              <w:t>Classificazione</w:t>
            </w:r>
          </w:p>
        </w:tc>
        <w:tc>
          <w:tcPr>
            <w:tcW w:w="8055" w:type="dxa"/>
            <w:gridSpan w:val="8"/>
            <w:vAlign w:val="center"/>
          </w:tcPr>
          <w:p w:rsidR="006A6A79" w:rsidRPr="00C34194" w:rsidRDefault="006A6A79" w:rsidP="00BC3CE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&lt;Classificazione del documento&gt;</w:t>
            </w:r>
            <w:r w:rsidRPr="00C3419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A6A79" w:rsidTr="00BC3CEB">
        <w:trPr>
          <w:cantSplit/>
          <w:jc w:val="center"/>
        </w:trPr>
        <w:tc>
          <w:tcPr>
            <w:tcW w:w="1868" w:type="dxa"/>
            <w:gridSpan w:val="2"/>
            <w:vAlign w:val="center"/>
          </w:tcPr>
          <w:p w:rsidR="006A6A79" w:rsidRPr="00C34194" w:rsidRDefault="006A6A79" w:rsidP="00BC3CEB">
            <w:pPr>
              <w:rPr>
                <w:rFonts w:ascii="Arial" w:hAnsi="Arial" w:cs="Arial"/>
                <w:b/>
              </w:rPr>
            </w:pPr>
            <w:r w:rsidRPr="00C34194">
              <w:rPr>
                <w:rFonts w:ascii="Arial" w:hAnsi="Arial" w:cs="Arial"/>
                <w:b/>
                <w:sz w:val="20"/>
                <w:szCs w:val="20"/>
              </w:rPr>
              <w:t>Versione</w:t>
            </w:r>
          </w:p>
        </w:tc>
        <w:tc>
          <w:tcPr>
            <w:tcW w:w="2701" w:type="dxa"/>
            <w:gridSpan w:val="2"/>
            <w:vAlign w:val="center"/>
          </w:tcPr>
          <w:p w:rsidR="006A6A79" w:rsidRPr="00C34194" w:rsidRDefault="006A6A79" w:rsidP="00BC3CEB">
            <w:pPr>
              <w:spacing w:before="120" w:after="120"/>
              <w:rPr>
                <w:rFonts w:ascii="Arial" w:hAnsi="Arial" w:cs="Arial"/>
              </w:rPr>
            </w:pPr>
            <w:r w:rsidRPr="00C34194">
              <w:rPr>
                <w:rFonts w:ascii="Arial" w:hAnsi="Arial" w:cs="Arial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sz w:val="20"/>
                <w:szCs w:val="20"/>
              </w:rPr>
              <w:t># Versione</w:t>
            </w:r>
            <w:r w:rsidRPr="00C34194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# Revisione</w:t>
            </w:r>
            <w:r w:rsidRPr="00C34194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1066" w:type="dxa"/>
            <w:gridSpan w:val="3"/>
            <w:vAlign w:val="center"/>
          </w:tcPr>
          <w:p w:rsidR="006A6A79" w:rsidRPr="00C34194" w:rsidRDefault="006A6A79" w:rsidP="00BC3CEB">
            <w:pPr>
              <w:rPr>
                <w:rFonts w:ascii="Arial" w:hAnsi="Arial" w:cs="Arial"/>
                <w:b/>
              </w:rPr>
            </w:pPr>
            <w:r w:rsidRPr="00C34194">
              <w:rPr>
                <w:rFonts w:ascii="Arial" w:hAnsi="Arial" w:cs="Arial"/>
                <w:b/>
                <w:sz w:val="20"/>
                <w:szCs w:val="20"/>
              </w:rPr>
              <w:t>Stato</w:t>
            </w:r>
          </w:p>
        </w:tc>
        <w:tc>
          <w:tcPr>
            <w:tcW w:w="4288" w:type="dxa"/>
            <w:gridSpan w:val="3"/>
            <w:vAlign w:val="center"/>
          </w:tcPr>
          <w:p w:rsidR="006A6A79" w:rsidRPr="00C34194" w:rsidRDefault="006A6A79" w:rsidP="00BC3CEB">
            <w:pPr>
              <w:spacing w:before="120" w:after="120"/>
              <w:rPr>
                <w:rFonts w:ascii="Arial" w:hAnsi="Arial" w:cs="Arial"/>
              </w:rPr>
            </w:pPr>
            <w:r w:rsidRPr="00C34194">
              <w:rPr>
                <w:rFonts w:ascii="Arial" w:hAnsi="Arial" w:cs="Arial"/>
                <w:sz w:val="20"/>
                <w:szCs w:val="20"/>
              </w:rPr>
              <w:t>&lt;Stato</w:t>
            </w:r>
            <w:r>
              <w:rPr>
                <w:rFonts w:ascii="Arial" w:hAnsi="Arial" w:cs="Arial"/>
                <w:sz w:val="20"/>
                <w:szCs w:val="20"/>
              </w:rPr>
              <w:t xml:space="preserve"> del documento</w:t>
            </w:r>
            <w:r w:rsidRPr="00C34194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</w:tr>
      <w:tr w:rsidR="006A6A79" w:rsidTr="00BC3CEB">
        <w:trPr>
          <w:cantSplit/>
          <w:jc w:val="center"/>
        </w:trPr>
        <w:tc>
          <w:tcPr>
            <w:tcW w:w="1600" w:type="dxa"/>
            <w:vAlign w:val="center"/>
          </w:tcPr>
          <w:p w:rsidR="006A6A79" w:rsidRPr="00DC09CC" w:rsidRDefault="006A6A79" w:rsidP="00BC3CEB">
            <w:pPr>
              <w:rPr>
                <w:rFonts w:ascii="Arial" w:hAnsi="Arial" w:cs="Arial"/>
                <w:b/>
              </w:rPr>
            </w:pPr>
            <w:r w:rsidRPr="00C34194">
              <w:rPr>
                <w:rFonts w:ascii="Arial" w:hAnsi="Arial" w:cs="Arial"/>
                <w:b/>
                <w:sz w:val="20"/>
                <w:szCs w:val="20"/>
              </w:rPr>
              <w:t>Data creazione</w:t>
            </w:r>
          </w:p>
        </w:tc>
        <w:tc>
          <w:tcPr>
            <w:tcW w:w="1591" w:type="dxa"/>
            <w:gridSpan w:val="2"/>
            <w:vAlign w:val="center"/>
          </w:tcPr>
          <w:p w:rsidR="006A6A79" w:rsidRPr="00DC09CC" w:rsidRDefault="006A6A79" w:rsidP="00BC3C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Pr="00C34194">
              <w:rPr>
                <w:rFonts w:ascii="Arial" w:hAnsi="Arial" w:cs="Arial"/>
                <w:sz w:val="20"/>
                <w:szCs w:val="20"/>
              </w:rPr>
              <w:t>gg</w:t>
            </w:r>
            <w:proofErr w:type="spellEnd"/>
            <w:r w:rsidRPr="00C34194">
              <w:rPr>
                <w:rFonts w:ascii="Arial" w:hAnsi="Arial" w:cs="Arial"/>
                <w:sz w:val="20"/>
                <w:szCs w:val="20"/>
              </w:rPr>
              <w:t>/mm/</w:t>
            </w:r>
            <w:proofErr w:type="spellStart"/>
            <w:r w:rsidRPr="00C34194">
              <w:rPr>
                <w:rFonts w:ascii="Arial" w:hAnsi="Arial" w:cs="Arial"/>
                <w:sz w:val="20"/>
                <w:szCs w:val="20"/>
              </w:rPr>
              <w:t>aaaa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1701" w:type="dxa"/>
            <w:gridSpan w:val="2"/>
            <w:tcMar>
              <w:left w:w="0" w:type="dxa"/>
              <w:right w:w="0" w:type="dxa"/>
            </w:tcMar>
            <w:vAlign w:val="center"/>
          </w:tcPr>
          <w:p w:rsidR="006A6A79" w:rsidRPr="00C34194" w:rsidRDefault="006A6A79" w:rsidP="00BC3CE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Data emissione</w:t>
            </w:r>
          </w:p>
        </w:tc>
        <w:tc>
          <w:tcPr>
            <w:tcW w:w="1557" w:type="dxa"/>
            <w:gridSpan w:val="3"/>
            <w:vAlign w:val="center"/>
          </w:tcPr>
          <w:p w:rsidR="006A6A79" w:rsidRPr="00C34194" w:rsidRDefault="006A6A79" w:rsidP="00BC3CEB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Pr="00C34194">
              <w:rPr>
                <w:rFonts w:ascii="Arial" w:hAnsi="Arial" w:cs="Arial"/>
                <w:sz w:val="20"/>
                <w:szCs w:val="20"/>
              </w:rPr>
              <w:t>gg</w:t>
            </w:r>
            <w:proofErr w:type="spellEnd"/>
            <w:r w:rsidRPr="00C34194">
              <w:rPr>
                <w:rFonts w:ascii="Arial" w:hAnsi="Arial" w:cs="Arial"/>
                <w:sz w:val="20"/>
                <w:szCs w:val="20"/>
              </w:rPr>
              <w:t>/mm/</w:t>
            </w:r>
            <w:proofErr w:type="spellStart"/>
            <w:r w:rsidRPr="00C34194">
              <w:rPr>
                <w:rFonts w:ascii="Arial" w:hAnsi="Arial" w:cs="Arial"/>
                <w:sz w:val="20"/>
                <w:szCs w:val="20"/>
              </w:rPr>
              <w:t>aaaa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1987" w:type="dxa"/>
            <w:vAlign w:val="center"/>
          </w:tcPr>
          <w:p w:rsidR="006A6A79" w:rsidRPr="00C34194" w:rsidRDefault="006A6A79" w:rsidP="00BC3CEB">
            <w:pPr>
              <w:jc w:val="center"/>
              <w:rPr>
                <w:rFonts w:ascii="Arial" w:hAnsi="Arial" w:cs="Arial"/>
              </w:rPr>
            </w:pPr>
            <w:r w:rsidRPr="00C221DD">
              <w:rPr>
                <w:rFonts w:ascii="Arial" w:hAnsi="Arial" w:cs="Arial"/>
                <w:b/>
                <w:sz w:val="20"/>
                <w:szCs w:val="20"/>
              </w:rPr>
              <w:t>Data approvazione</w:t>
            </w:r>
          </w:p>
        </w:tc>
        <w:tc>
          <w:tcPr>
            <w:tcW w:w="1487" w:type="dxa"/>
            <w:vAlign w:val="center"/>
          </w:tcPr>
          <w:p w:rsidR="006A6A79" w:rsidRPr="00C34194" w:rsidRDefault="006A6A79" w:rsidP="00BC3CE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Pr="00C34194">
              <w:rPr>
                <w:rFonts w:ascii="Arial" w:hAnsi="Arial" w:cs="Arial"/>
                <w:sz w:val="20"/>
                <w:szCs w:val="20"/>
              </w:rPr>
              <w:t>gg</w:t>
            </w:r>
            <w:proofErr w:type="spellEnd"/>
            <w:r w:rsidRPr="00C34194">
              <w:rPr>
                <w:rFonts w:ascii="Arial" w:hAnsi="Arial" w:cs="Arial"/>
                <w:sz w:val="20"/>
                <w:szCs w:val="20"/>
              </w:rPr>
              <w:t>/mm/</w:t>
            </w:r>
            <w:proofErr w:type="spellStart"/>
            <w:r w:rsidRPr="00C34194">
              <w:rPr>
                <w:rFonts w:ascii="Arial" w:hAnsi="Arial" w:cs="Arial"/>
                <w:sz w:val="20"/>
                <w:szCs w:val="20"/>
              </w:rPr>
              <w:t>aaaa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</w:tr>
      <w:tr w:rsidR="006A6A79" w:rsidTr="00BC3CEB">
        <w:trPr>
          <w:cantSplit/>
          <w:jc w:val="center"/>
        </w:trPr>
        <w:tc>
          <w:tcPr>
            <w:tcW w:w="1868" w:type="dxa"/>
            <w:gridSpan w:val="2"/>
            <w:vAlign w:val="center"/>
          </w:tcPr>
          <w:p w:rsidR="006A6A79" w:rsidRPr="00C34194" w:rsidRDefault="006A6A79" w:rsidP="00BC3C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34194">
              <w:rPr>
                <w:rFonts w:ascii="Arial" w:hAnsi="Arial" w:cs="Arial"/>
                <w:b/>
                <w:sz w:val="20"/>
                <w:szCs w:val="20"/>
              </w:rPr>
              <w:t>Redatto da</w:t>
            </w:r>
          </w:p>
        </w:tc>
        <w:tc>
          <w:tcPr>
            <w:tcW w:w="3589" w:type="dxa"/>
            <w:gridSpan w:val="4"/>
            <w:vAlign w:val="center"/>
          </w:tcPr>
          <w:p w:rsidR="006A6A79" w:rsidRPr="009F1E8E" w:rsidRDefault="000904E5" w:rsidP="000904E5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Corrado Ricotti</w:t>
            </w:r>
          </w:p>
        </w:tc>
        <w:tc>
          <w:tcPr>
            <w:tcW w:w="992" w:type="dxa"/>
            <w:gridSpan w:val="2"/>
            <w:vAlign w:val="center"/>
          </w:tcPr>
          <w:p w:rsidR="006A6A79" w:rsidRPr="00C34194" w:rsidRDefault="006A6A79" w:rsidP="00BC3CEB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Unità</w:t>
            </w:r>
          </w:p>
        </w:tc>
        <w:tc>
          <w:tcPr>
            <w:tcW w:w="3474" w:type="dxa"/>
            <w:gridSpan w:val="2"/>
            <w:vAlign w:val="center"/>
          </w:tcPr>
          <w:p w:rsidR="006A6A79" w:rsidRPr="00C34194" w:rsidRDefault="006A6A79" w:rsidP="00BC3CE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&lt;Nome/Sigla Unità&gt;</w:t>
            </w:r>
          </w:p>
        </w:tc>
      </w:tr>
      <w:tr w:rsidR="006A6A79" w:rsidTr="00BC3CEB">
        <w:trPr>
          <w:cantSplit/>
          <w:jc w:val="center"/>
        </w:trPr>
        <w:tc>
          <w:tcPr>
            <w:tcW w:w="1868" w:type="dxa"/>
            <w:gridSpan w:val="2"/>
            <w:vAlign w:val="center"/>
          </w:tcPr>
          <w:p w:rsidR="006A6A79" w:rsidRPr="00C34194" w:rsidRDefault="006A6A79" w:rsidP="00BC3CE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Verificato da</w:t>
            </w:r>
          </w:p>
        </w:tc>
        <w:tc>
          <w:tcPr>
            <w:tcW w:w="3589" w:type="dxa"/>
            <w:gridSpan w:val="4"/>
            <w:vAlign w:val="center"/>
          </w:tcPr>
          <w:p w:rsidR="006A6A79" w:rsidRPr="009F1E8E" w:rsidRDefault="006A6A79" w:rsidP="00BC3CEB">
            <w:pPr>
              <w:rPr>
                <w:rFonts w:ascii="Arial" w:hAnsi="Arial" w:cs="Arial"/>
                <w:sz w:val="20"/>
                <w:szCs w:val="20"/>
              </w:rPr>
            </w:pPr>
            <w:r w:rsidRPr="009F1E8E">
              <w:rPr>
                <w:rFonts w:ascii="Arial" w:hAnsi="Arial" w:cs="Arial"/>
                <w:sz w:val="20"/>
                <w:szCs w:val="20"/>
              </w:rPr>
              <w:t xml:space="preserve">&lt;Nome e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9F1E8E">
              <w:rPr>
                <w:rFonts w:ascii="Arial" w:hAnsi="Arial" w:cs="Arial"/>
                <w:sz w:val="20"/>
                <w:szCs w:val="20"/>
              </w:rPr>
              <w:t>ognome</w:t>
            </w:r>
            <w:r w:rsidRPr="009F1E8E">
              <w:rPr>
                <w:rFonts w:ascii="Arial" w:hAnsi="Arial" w:cs="Arial"/>
                <w:sz w:val="18"/>
                <w:szCs w:val="20"/>
              </w:rPr>
              <w:t>&gt;</w:t>
            </w:r>
          </w:p>
        </w:tc>
        <w:tc>
          <w:tcPr>
            <w:tcW w:w="992" w:type="dxa"/>
            <w:gridSpan w:val="2"/>
            <w:vAlign w:val="center"/>
          </w:tcPr>
          <w:p w:rsidR="006A6A79" w:rsidRPr="00C34194" w:rsidRDefault="006A6A79" w:rsidP="00BC3CEB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Unità</w:t>
            </w:r>
          </w:p>
        </w:tc>
        <w:tc>
          <w:tcPr>
            <w:tcW w:w="3474" w:type="dxa"/>
            <w:gridSpan w:val="2"/>
            <w:vAlign w:val="center"/>
          </w:tcPr>
          <w:p w:rsidR="006A6A79" w:rsidRDefault="006A6A79" w:rsidP="00BC3CE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&lt;Nome/Sigla Unità&gt;</w:t>
            </w:r>
          </w:p>
        </w:tc>
      </w:tr>
      <w:tr w:rsidR="006A6A79" w:rsidTr="00BC3CEB">
        <w:trPr>
          <w:cantSplit/>
          <w:jc w:val="center"/>
        </w:trPr>
        <w:tc>
          <w:tcPr>
            <w:tcW w:w="1868" w:type="dxa"/>
            <w:gridSpan w:val="2"/>
            <w:vAlign w:val="center"/>
          </w:tcPr>
          <w:p w:rsidR="006A6A79" w:rsidRPr="00C34194" w:rsidRDefault="006A6A79" w:rsidP="00BC3C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34194">
              <w:rPr>
                <w:rFonts w:ascii="Arial" w:hAnsi="Arial" w:cs="Arial"/>
                <w:b/>
                <w:sz w:val="20"/>
                <w:szCs w:val="20"/>
              </w:rPr>
              <w:t>Approvato da</w:t>
            </w:r>
          </w:p>
        </w:tc>
        <w:tc>
          <w:tcPr>
            <w:tcW w:w="3589" w:type="dxa"/>
            <w:gridSpan w:val="4"/>
            <w:vAlign w:val="center"/>
          </w:tcPr>
          <w:p w:rsidR="006A6A79" w:rsidRPr="00F34ADB" w:rsidRDefault="006A6A79" w:rsidP="00BC3CEB">
            <w:pPr>
              <w:rPr>
                <w:rFonts w:ascii="Arial" w:hAnsi="Arial" w:cs="Arial"/>
                <w:sz w:val="20"/>
                <w:szCs w:val="20"/>
              </w:rPr>
            </w:pPr>
            <w:r w:rsidRPr="009F1E8E">
              <w:rPr>
                <w:rFonts w:ascii="Arial" w:hAnsi="Arial" w:cs="Arial"/>
                <w:sz w:val="20"/>
                <w:szCs w:val="20"/>
              </w:rPr>
              <w:t xml:space="preserve">&lt;Nome e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9F1E8E">
              <w:rPr>
                <w:rFonts w:ascii="Arial" w:hAnsi="Arial" w:cs="Arial"/>
                <w:sz w:val="20"/>
                <w:szCs w:val="20"/>
              </w:rPr>
              <w:t>ognome</w:t>
            </w:r>
            <w:r w:rsidRPr="009F1E8E">
              <w:rPr>
                <w:rFonts w:ascii="Arial" w:hAnsi="Arial" w:cs="Arial"/>
                <w:sz w:val="18"/>
                <w:szCs w:val="20"/>
              </w:rPr>
              <w:t>&gt;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F34ADB">
              <w:rPr>
                <w:rFonts w:ascii="Arial" w:hAnsi="Arial" w:cs="Arial"/>
                <w:sz w:val="20"/>
                <w:szCs w:val="20"/>
              </w:rPr>
              <w:t xml:space="preserve">oppure </w:t>
            </w:r>
          </w:p>
          <w:p w:rsidR="006A6A79" w:rsidRPr="00C34194" w:rsidRDefault="006A6A79" w:rsidP="00BC3C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34ADB">
              <w:rPr>
                <w:rFonts w:ascii="Arial" w:hAnsi="Arial" w:cs="Arial"/>
                <w:sz w:val="20"/>
                <w:szCs w:val="20"/>
              </w:rPr>
              <w:t>&lt;Vedi lista approvazione&gt;</w:t>
            </w:r>
          </w:p>
        </w:tc>
        <w:tc>
          <w:tcPr>
            <w:tcW w:w="992" w:type="dxa"/>
            <w:gridSpan w:val="2"/>
            <w:vAlign w:val="center"/>
          </w:tcPr>
          <w:p w:rsidR="006A6A79" w:rsidRPr="00C34194" w:rsidRDefault="006A6A79" w:rsidP="00BC3CEB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Unità</w:t>
            </w:r>
          </w:p>
        </w:tc>
        <w:tc>
          <w:tcPr>
            <w:tcW w:w="3474" w:type="dxa"/>
            <w:gridSpan w:val="2"/>
            <w:vAlign w:val="center"/>
          </w:tcPr>
          <w:p w:rsidR="006A6A79" w:rsidRDefault="006A6A79" w:rsidP="00BC3C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&lt;Nome/Sigla Unità&gt; oppure </w:t>
            </w:r>
          </w:p>
          <w:p w:rsidR="006A6A79" w:rsidRPr="00C34194" w:rsidRDefault="006A6A79" w:rsidP="00BC3C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&lt;Vedi lista approvazione&gt;</w:t>
            </w:r>
          </w:p>
        </w:tc>
      </w:tr>
    </w:tbl>
    <w:p w:rsidR="00B17DF1" w:rsidRPr="0074479F" w:rsidRDefault="00B17DF1" w:rsidP="008F2E3F">
      <w:pPr>
        <w:pStyle w:val="Titolo"/>
        <w:outlineLvl w:val="0"/>
        <w:rPr>
          <w:szCs w:val="28"/>
          <w:lang w:val="it-IT"/>
        </w:rPr>
      </w:pPr>
      <w:bookmarkStart w:id="1" w:name="_Toc121307679"/>
      <w:bookmarkStart w:id="2" w:name="_Toc128299594"/>
      <w:bookmarkStart w:id="3" w:name="_Toc153874915"/>
      <w:bookmarkStart w:id="4" w:name="_Toc192045934"/>
      <w:bookmarkStart w:id="5" w:name="_Toc192247910"/>
      <w:bookmarkStart w:id="6" w:name="_Toc192330815"/>
      <w:bookmarkStart w:id="7" w:name="_Toc192572374"/>
      <w:bookmarkStart w:id="8" w:name="_Toc192588333"/>
      <w:bookmarkStart w:id="9" w:name="_Toc516490941"/>
      <w:r w:rsidRPr="0074479F">
        <w:rPr>
          <w:szCs w:val="28"/>
          <w:lang w:val="it-IT"/>
        </w:rPr>
        <w:lastRenderedPageBreak/>
        <w:t xml:space="preserve">Lista </w:t>
      </w:r>
      <w:r w:rsidR="00E9521C" w:rsidRPr="0074479F">
        <w:rPr>
          <w:szCs w:val="28"/>
          <w:lang w:val="it-IT"/>
        </w:rPr>
        <w:t xml:space="preserve">di </w:t>
      </w:r>
      <w:r w:rsidRPr="0074479F">
        <w:rPr>
          <w:szCs w:val="28"/>
          <w:lang w:val="it-IT"/>
        </w:rPr>
        <w:t>approvazione</w:t>
      </w:r>
      <w:bookmarkEnd w:id="9"/>
    </w:p>
    <w:tbl>
      <w:tblPr>
        <w:tblW w:w="97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408"/>
        <w:gridCol w:w="6010"/>
        <w:gridCol w:w="2372"/>
      </w:tblGrid>
      <w:tr w:rsidR="00871824" w:rsidTr="00871824">
        <w:trPr>
          <w:tblHeader/>
          <w:jc w:val="center"/>
        </w:trPr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</w:tcPr>
          <w:p w:rsidR="00871824" w:rsidRPr="00C34194" w:rsidRDefault="00871824" w:rsidP="006B3C22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Unità</w:t>
            </w:r>
          </w:p>
        </w:tc>
        <w:tc>
          <w:tcPr>
            <w:tcW w:w="60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1824" w:rsidRPr="00C34194" w:rsidRDefault="00871824" w:rsidP="00B17DF1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C34194">
              <w:rPr>
                <w:rFonts w:ascii="Arial" w:hAnsi="Arial" w:cs="Arial"/>
                <w:b/>
                <w:sz w:val="20"/>
                <w:szCs w:val="20"/>
              </w:rPr>
              <w:t xml:space="preserve">Nominativo </w:t>
            </w:r>
            <w:r>
              <w:rPr>
                <w:rFonts w:ascii="Arial" w:hAnsi="Arial" w:cs="Arial"/>
                <w:b/>
                <w:sz w:val="20"/>
                <w:szCs w:val="20"/>
              </w:rPr>
              <w:t>approvatore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1824" w:rsidRPr="00C34194" w:rsidRDefault="00871824" w:rsidP="00871824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Data di approvazione</w:t>
            </w:r>
          </w:p>
        </w:tc>
      </w:tr>
      <w:tr w:rsidR="00871824" w:rsidRPr="002A6AD6" w:rsidTr="00871824">
        <w:trPr>
          <w:trHeight w:val="397"/>
          <w:jc w:val="center"/>
        </w:trPr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1824" w:rsidRPr="00C431EC" w:rsidRDefault="00871824" w:rsidP="006B3C22">
            <w:pPr>
              <w:spacing w:before="120" w:after="120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&lt;Nome/Sigla&gt;</w:t>
            </w:r>
          </w:p>
        </w:tc>
        <w:tc>
          <w:tcPr>
            <w:tcW w:w="60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1824" w:rsidRPr="00C431EC" w:rsidRDefault="00871824" w:rsidP="006B3C22">
            <w:pPr>
              <w:spacing w:before="120" w:after="120"/>
              <w:rPr>
                <w:sz w:val="22"/>
                <w:szCs w:val="22"/>
              </w:rPr>
            </w:pPr>
            <w:r w:rsidRPr="009F1E8E">
              <w:rPr>
                <w:rFonts w:ascii="Arial" w:hAnsi="Arial" w:cs="Arial"/>
                <w:sz w:val="20"/>
                <w:szCs w:val="20"/>
              </w:rPr>
              <w:t xml:space="preserve">&lt;Nome e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9F1E8E">
              <w:rPr>
                <w:rFonts w:ascii="Arial" w:hAnsi="Arial" w:cs="Arial"/>
                <w:sz w:val="20"/>
                <w:szCs w:val="20"/>
              </w:rPr>
              <w:t>ognome</w:t>
            </w:r>
            <w:r w:rsidRPr="009F1E8E">
              <w:rPr>
                <w:rFonts w:ascii="Arial" w:hAnsi="Arial" w:cs="Arial"/>
                <w:sz w:val="18"/>
                <w:szCs w:val="20"/>
              </w:rPr>
              <w:t>&gt;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1824" w:rsidRPr="00C431EC" w:rsidRDefault="00871824" w:rsidP="00871824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gg</w:t>
            </w:r>
            <w:proofErr w:type="spellEnd"/>
            <w:r>
              <w:rPr>
                <w:sz w:val="22"/>
                <w:szCs w:val="22"/>
              </w:rPr>
              <w:t>/mm/</w:t>
            </w:r>
            <w:proofErr w:type="spellStart"/>
            <w:r>
              <w:rPr>
                <w:sz w:val="22"/>
                <w:szCs w:val="22"/>
              </w:rPr>
              <w:t>aaaa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</w:tr>
      <w:tr w:rsidR="00871824" w:rsidRPr="002A6AD6" w:rsidTr="00871824">
        <w:trPr>
          <w:trHeight w:val="397"/>
          <w:jc w:val="center"/>
        </w:trPr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1824" w:rsidRPr="00C431EC" w:rsidRDefault="00871824" w:rsidP="006B3C2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60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1824" w:rsidRPr="00C431EC" w:rsidRDefault="00871824" w:rsidP="006B3C2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1824" w:rsidRPr="00C431EC" w:rsidRDefault="00871824" w:rsidP="006B3C22">
            <w:pPr>
              <w:spacing w:before="120" w:after="120"/>
              <w:rPr>
                <w:sz w:val="22"/>
                <w:szCs w:val="22"/>
              </w:rPr>
            </w:pPr>
          </w:p>
        </w:tc>
      </w:tr>
      <w:tr w:rsidR="00871824" w:rsidRPr="002A6AD6" w:rsidTr="00871824">
        <w:trPr>
          <w:trHeight w:val="397"/>
          <w:jc w:val="center"/>
        </w:trPr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1824" w:rsidRPr="00C431EC" w:rsidRDefault="00871824" w:rsidP="006B3C2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60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1824" w:rsidRPr="00C431EC" w:rsidRDefault="00871824" w:rsidP="006B3C2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1824" w:rsidRPr="00C431EC" w:rsidRDefault="00871824" w:rsidP="006B3C22">
            <w:pPr>
              <w:spacing w:before="120" w:after="120"/>
              <w:rPr>
                <w:sz w:val="22"/>
                <w:szCs w:val="22"/>
              </w:rPr>
            </w:pPr>
          </w:p>
        </w:tc>
      </w:tr>
      <w:tr w:rsidR="00871824" w:rsidRPr="002A6AD6" w:rsidTr="00871824">
        <w:trPr>
          <w:trHeight w:val="397"/>
          <w:jc w:val="center"/>
        </w:trPr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1824" w:rsidRPr="00C431EC" w:rsidRDefault="00871824" w:rsidP="006B3C2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60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1824" w:rsidRPr="00C431EC" w:rsidRDefault="00871824" w:rsidP="006B3C2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1824" w:rsidRPr="00C431EC" w:rsidRDefault="00871824" w:rsidP="006B3C22">
            <w:pPr>
              <w:spacing w:before="120" w:after="120"/>
              <w:rPr>
                <w:sz w:val="22"/>
                <w:szCs w:val="22"/>
              </w:rPr>
            </w:pPr>
          </w:p>
        </w:tc>
      </w:tr>
    </w:tbl>
    <w:p w:rsidR="00B17DF1" w:rsidRDefault="00B17DF1" w:rsidP="00B17DF1">
      <w:pPr>
        <w:rPr>
          <w:sz w:val="28"/>
        </w:rPr>
      </w:pPr>
    </w:p>
    <w:p w:rsidR="00B17DF1" w:rsidRDefault="00B17DF1" w:rsidP="00F71690">
      <w:pPr>
        <w:rPr>
          <w:rFonts w:ascii="Arial" w:hAnsi="Arial" w:cs="Arial"/>
          <w:sz w:val="28"/>
          <w:szCs w:val="28"/>
        </w:rPr>
      </w:pPr>
    </w:p>
    <w:p w:rsidR="00F71690" w:rsidRDefault="00F71690" w:rsidP="008F2E3F">
      <w:pPr>
        <w:pStyle w:val="Titolo"/>
        <w:outlineLvl w:val="0"/>
      </w:pPr>
      <w:bookmarkStart w:id="10" w:name="_Toc516490942"/>
      <w:proofErr w:type="spellStart"/>
      <w:r>
        <w:t>Lista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distribuzione</w:t>
      </w:r>
      <w:bookmarkEnd w:id="10"/>
      <w:proofErr w:type="spellEnd"/>
    </w:p>
    <w:tbl>
      <w:tblPr>
        <w:tblW w:w="97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408"/>
        <w:gridCol w:w="8382"/>
      </w:tblGrid>
      <w:tr w:rsidR="00F71690" w:rsidTr="000904E5">
        <w:trPr>
          <w:tblHeader/>
          <w:jc w:val="center"/>
        </w:trPr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</w:tcPr>
          <w:p w:rsidR="00F71690" w:rsidRPr="00C34194" w:rsidRDefault="000E17E4" w:rsidP="000E17E4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Unità</w:t>
            </w:r>
          </w:p>
        </w:tc>
        <w:tc>
          <w:tcPr>
            <w:tcW w:w="8382" w:type="dxa"/>
            <w:tcBorders>
              <w:top w:val="single" w:sz="4" w:space="0" w:color="auto"/>
              <w:bottom w:val="single" w:sz="4" w:space="0" w:color="auto"/>
            </w:tcBorders>
          </w:tcPr>
          <w:p w:rsidR="00F71690" w:rsidRPr="00C34194" w:rsidRDefault="00F71690" w:rsidP="00F71690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C34194">
              <w:rPr>
                <w:rFonts w:ascii="Arial" w:hAnsi="Arial" w:cs="Arial"/>
                <w:b/>
                <w:sz w:val="20"/>
                <w:szCs w:val="20"/>
              </w:rPr>
              <w:t>Nominativo</w:t>
            </w:r>
            <w:r w:rsidR="0065594B" w:rsidRPr="00C34194">
              <w:rPr>
                <w:rFonts w:ascii="Arial" w:hAnsi="Arial" w:cs="Arial"/>
                <w:b/>
                <w:sz w:val="20"/>
                <w:szCs w:val="20"/>
              </w:rPr>
              <w:t xml:space="preserve"> destinatario</w:t>
            </w:r>
            <w:r w:rsidR="00871824">
              <w:rPr>
                <w:rFonts w:ascii="Arial" w:hAnsi="Arial" w:cs="Arial"/>
                <w:b/>
                <w:sz w:val="20"/>
                <w:szCs w:val="20"/>
              </w:rPr>
              <w:t xml:space="preserve"> (ruolo)</w:t>
            </w:r>
          </w:p>
        </w:tc>
      </w:tr>
      <w:tr w:rsidR="00F71690" w:rsidRPr="002A6AD6" w:rsidTr="000904E5">
        <w:trPr>
          <w:trHeight w:val="397"/>
          <w:jc w:val="center"/>
        </w:trPr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1690" w:rsidRPr="00AB0E4E" w:rsidRDefault="009F1E8E" w:rsidP="00C431EC">
            <w:pPr>
              <w:spacing w:before="120" w:after="120"/>
              <w:rPr>
                <w:sz w:val="20"/>
                <w:szCs w:val="20"/>
              </w:rPr>
            </w:pPr>
            <w:r w:rsidRPr="00AB0E4E">
              <w:rPr>
                <w:rFonts w:ascii="Arial" w:hAnsi="Arial" w:cs="Arial"/>
                <w:sz w:val="20"/>
                <w:szCs w:val="20"/>
              </w:rPr>
              <w:t>&lt;Nome/Sigla&gt;</w:t>
            </w:r>
          </w:p>
        </w:tc>
        <w:tc>
          <w:tcPr>
            <w:tcW w:w="83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1690" w:rsidRPr="00AB0E4E" w:rsidRDefault="009F1E8E" w:rsidP="00C431EC">
            <w:pPr>
              <w:spacing w:before="120" w:after="120"/>
              <w:rPr>
                <w:sz w:val="20"/>
                <w:szCs w:val="20"/>
              </w:rPr>
            </w:pPr>
            <w:r w:rsidRPr="00AB0E4E">
              <w:rPr>
                <w:rFonts w:ascii="Arial" w:hAnsi="Arial" w:cs="Arial"/>
                <w:sz w:val="20"/>
                <w:szCs w:val="20"/>
              </w:rPr>
              <w:t>&lt;Nome e Cognome&gt;</w:t>
            </w:r>
          </w:p>
        </w:tc>
      </w:tr>
      <w:tr w:rsidR="00F71690" w:rsidRPr="002A6AD6" w:rsidTr="000904E5">
        <w:trPr>
          <w:trHeight w:val="397"/>
          <w:jc w:val="center"/>
        </w:trPr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1690" w:rsidRPr="00AB0E4E" w:rsidRDefault="00F71690" w:rsidP="00C431EC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83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1690" w:rsidRPr="00AB0E4E" w:rsidRDefault="00F71690" w:rsidP="00C431EC">
            <w:pPr>
              <w:spacing w:before="120" w:after="120"/>
              <w:rPr>
                <w:sz w:val="20"/>
                <w:szCs w:val="20"/>
              </w:rPr>
            </w:pPr>
          </w:p>
        </w:tc>
      </w:tr>
      <w:tr w:rsidR="00EC30E4" w:rsidRPr="002A6AD6" w:rsidTr="000904E5">
        <w:trPr>
          <w:trHeight w:val="397"/>
          <w:jc w:val="center"/>
        </w:trPr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C30E4" w:rsidRPr="00AB0E4E" w:rsidRDefault="00EC30E4" w:rsidP="00C431EC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83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C30E4" w:rsidRPr="00AB0E4E" w:rsidRDefault="00EC30E4" w:rsidP="00C431EC">
            <w:pPr>
              <w:spacing w:before="120" w:after="120"/>
              <w:rPr>
                <w:sz w:val="20"/>
                <w:szCs w:val="20"/>
              </w:rPr>
            </w:pPr>
          </w:p>
        </w:tc>
      </w:tr>
      <w:tr w:rsidR="00EC30E4" w:rsidRPr="002A6AD6" w:rsidTr="000904E5">
        <w:trPr>
          <w:trHeight w:val="397"/>
          <w:jc w:val="center"/>
        </w:trPr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C30E4" w:rsidRPr="00AB0E4E" w:rsidRDefault="00EC30E4" w:rsidP="00C431EC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83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C30E4" w:rsidRPr="00AB0E4E" w:rsidRDefault="00EC30E4" w:rsidP="00C431EC">
            <w:pPr>
              <w:spacing w:before="120" w:after="120"/>
              <w:rPr>
                <w:sz w:val="20"/>
                <w:szCs w:val="20"/>
              </w:rPr>
            </w:pPr>
          </w:p>
        </w:tc>
      </w:tr>
    </w:tbl>
    <w:p w:rsidR="00F71690" w:rsidRDefault="00F71690" w:rsidP="00F71690">
      <w:pPr>
        <w:rPr>
          <w:sz w:val="28"/>
        </w:rPr>
      </w:pPr>
    </w:p>
    <w:p w:rsidR="00D83B33" w:rsidRDefault="00D83B33">
      <w:pPr>
        <w:rPr>
          <w:rFonts w:ascii="Arial" w:hAnsi="Arial" w:cs="Arial"/>
          <w:sz w:val="28"/>
          <w:szCs w:val="28"/>
        </w:rPr>
      </w:pPr>
    </w:p>
    <w:p w:rsidR="00670ED7" w:rsidRDefault="00670ED7">
      <w:pPr>
        <w:rPr>
          <w:rFonts w:ascii="Arial" w:hAnsi="Arial"/>
          <w:color w:val="000000"/>
          <w:sz w:val="36"/>
          <w:szCs w:val="20"/>
          <w:lang w:val="en-US"/>
        </w:rPr>
      </w:pPr>
      <w:r>
        <w:br w:type="page"/>
      </w:r>
    </w:p>
    <w:p w:rsidR="00377017" w:rsidRDefault="00F71690" w:rsidP="008F2E3F">
      <w:pPr>
        <w:pStyle w:val="Titolo"/>
        <w:outlineLvl w:val="0"/>
      </w:pPr>
      <w:bookmarkStart w:id="11" w:name="_Toc516490943"/>
      <w:proofErr w:type="spellStart"/>
      <w:r>
        <w:lastRenderedPageBreak/>
        <w:t>Storia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modifiche</w:t>
      </w:r>
      <w:proofErr w:type="spellEnd"/>
      <w:r>
        <w:t xml:space="preserve"> </w:t>
      </w:r>
      <w:proofErr w:type="spellStart"/>
      <w:r>
        <w:t>apportate</w:t>
      </w:r>
      <w:bookmarkStart w:id="12" w:name="Cronologia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11"/>
      <w:bookmarkEnd w:id="12"/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465"/>
        <w:gridCol w:w="5313"/>
      </w:tblGrid>
      <w:tr w:rsidR="007A068A" w:rsidTr="007A068A">
        <w:trPr>
          <w:tblHeader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068A" w:rsidRPr="00FB00A4" w:rsidRDefault="007A068A" w:rsidP="0031748F">
            <w:pPr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Modifiche apportate rispetto alla versione precedente &lt;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VX.Y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&gt; del &lt;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gg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/mm/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aaaa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&gt;</w:t>
            </w:r>
          </w:p>
        </w:tc>
      </w:tr>
      <w:tr w:rsidR="00B23B48" w:rsidTr="00B23B48">
        <w:trPr>
          <w:tblHeader/>
          <w:jc w:val="center"/>
        </w:trPr>
        <w:tc>
          <w:tcPr>
            <w:tcW w:w="2283" w:type="pct"/>
            <w:tcBorders>
              <w:top w:val="single" w:sz="4" w:space="0" w:color="auto"/>
              <w:bottom w:val="single" w:sz="4" w:space="0" w:color="auto"/>
            </w:tcBorders>
          </w:tcPr>
          <w:p w:rsidR="00B23B48" w:rsidRPr="00FB00A4" w:rsidRDefault="00B23B48" w:rsidP="00F71690">
            <w:pPr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FB00A4">
              <w:rPr>
                <w:rFonts w:ascii="Arial" w:hAnsi="Arial" w:cs="Arial"/>
                <w:b/>
                <w:sz w:val="16"/>
                <w:szCs w:val="16"/>
              </w:rPr>
              <w:t>Ca</w:t>
            </w:r>
            <w:r>
              <w:rPr>
                <w:rFonts w:ascii="Arial" w:hAnsi="Arial" w:cs="Arial"/>
                <w:b/>
                <w:sz w:val="16"/>
                <w:szCs w:val="16"/>
              </w:rPr>
              <w:t>pitolo e/o p</w:t>
            </w:r>
            <w:r w:rsidRPr="00FB00A4">
              <w:rPr>
                <w:rFonts w:ascii="Arial" w:hAnsi="Arial" w:cs="Arial"/>
                <w:b/>
                <w:sz w:val="16"/>
                <w:szCs w:val="16"/>
              </w:rPr>
              <w:t>aragrafo</w:t>
            </w: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</w:tcPr>
          <w:p w:rsidR="00B23B48" w:rsidRPr="00FB00A4" w:rsidRDefault="00B23B48" w:rsidP="0065594B">
            <w:pPr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FB00A4">
              <w:rPr>
                <w:rFonts w:ascii="Arial" w:hAnsi="Arial" w:cs="Arial"/>
                <w:b/>
                <w:sz w:val="16"/>
                <w:szCs w:val="16"/>
              </w:rPr>
              <w:t>Descrizione delle modifiche effettuate</w:t>
            </w:r>
          </w:p>
        </w:tc>
      </w:tr>
      <w:tr w:rsidR="00B23B48" w:rsidRPr="002A6AD6" w:rsidTr="00B23B48">
        <w:trPr>
          <w:trHeight w:val="510"/>
          <w:jc w:val="center"/>
        </w:trPr>
        <w:tc>
          <w:tcPr>
            <w:tcW w:w="2283" w:type="pct"/>
            <w:tcBorders>
              <w:top w:val="single" w:sz="4" w:space="0" w:color="auto"/>
            </w:tcBorders>
            <w:vAlign w:val="center"/>
          </w:tcPr>
          <w:p w:rsidR="00B23B48" w:rsidRPr="00FB00A4" w:rsidRDefault="00B23B48" w:rsidP="00C431EC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 w:rsidRPr="00FB00A4"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</w:rPr>
              <w:t>X.Y.Z</w:t>
            </w:r>
            <w:r w:rsidRPr="00FB00A4">
              <w:rPr>
                <w:rFonts w:ascii="Arial" w:hAnsi="Arial" w:cs="Arial"/>
                <w:sz w:val="16"/>
                <w:szCs w:val="16"/>
              </w:rPr>
              <w:t>&gt;</w:t>
            </w:r>
          </w:p>
        </w:tc>
        <w:tc>
          <w:tcPr>
            <w:tcW w:w="2717" w:type="pct"/>
            <w:tcBorders>
              <w:top w:val="single" w:sz="4" w:space="0" w:color="auto"/>
            </w:tcBorders>
            <w:vAlign w:val="center"/>
          </w:tcPr>
          <w:p w:rsidR="00B23B48" w:rsidRPr="00FB00A4" w:rsidRDefault="00B23B48" w:rsidP="00C431EC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 w:rsidRPr="00FB00A4">
              <w:rPr>
                <w:rFonts w:ascii="Arial" w:hAnsi="Arial" w:cs="Arial"/>
                <w:sz w:val="16"/>
                <w:szCs w:val="16"/>
              </w:rPr>
              <w:t>&lt;Descrizione modifica&gt;</w:t>
            </w:r>
          </w:p>
        </w:tc>
      </w:tr>
      <w:tr w:rsidR="00B23B48" w:rsidRPr="002A6AD6" w:rsidTr="00B23B48">
        <w:trPr>
          <w:trHeight w:val="397"/>
          <w:jc w:val="center"/>
        </w:trPr>
        <w:tc>
          <w:tcPr>
            <w:tcW w:w="22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B48" w:rsidRPr="00FB00A4" w:rsidRDefault="00B23B48" w:rsidP="00C431EC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B48" w:rsidRPr="00FB00A4" w:rsidRDefault="00B23B48" w:rsidP="00C431EC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3B48" w:rsidRPr="002A6AD6" w:rsidTr="00B23B48">
        <w:trPr>
          <w:trHeight w:val="397"/>
          <w:jc w:val="center"/>
        </w:trPr>
        <w:tc>
          <w:tcPr>
            <w:tcW w:w="22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B48" w:rsidRPr="00FB00A4" w:rsidRDefault="00B23B48" w:rsidP="00C431EC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B48" w:rsidRPr="00FB00A4" w:rsidRDefault="00B23B48" w:rsidP="00C431EC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3B48" w:rsidRPr="002A6AD6" w:rsidTr="00B23B48">
        <w:trPr>
          <w:trHeight w:val="397"/>
          <w:jc w:val="center"/>
        </w:trPr>
        <w:tc>
          <w:tcPr>
            <w:tcW w:w="22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B48" w:rsidRPr="00FB00A4" w:rsidRDefault="00B23B48" w:rsidP="00C431EC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B48" w:rsidRPr="00FB00A4" w:rsidRDefault="00B23B48" w:rsidP="00C431EC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3B48" w:rsidRPr="002A6AD6" w:rsidTr="00B23B48">
        <w:trPr>
          <w:trHeight w:val="397"/>
          <w:jc w:val="center"/>
        </w:trPr>
        <w:tc>
          <w:tcPr>
            <w:tcW w:w="22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B48" w:rsidRPr="00FB00A4" w:rsidRDefault="00B23B48" w:rsidP="00C431EC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1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3B48" w:rsidRPr="00FB00A4" w:rsidRDefault="00B23B48" w:rsidP="00C431EC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377017" w:rsidRDefault="00377017" w:rsidP="00B559BF">
      <w:pPr>
        <w:rPr>
          <w:sz w:val="28"/>
        </w:rPr>
      </w:pPr>
    </w:p>
    <w:p w:rsidR="003D4A3A" w:rsidRDefault="003D4A3A" w:rsidP="003D4A3A"/>
    <w:p w:rsidR="003D4A3A" w:rsidRDefault="003D4A3A">
      <w:pPr>
        <w:rPr>
          <w:rFonts w:ascii="Arial" w:hAnsi="Arial"/>
          <w:color w:val="000000"/>
          <w:sz w:val="36"/>
          <w:szCs w:val="20"/>
          <w:lang w:val="en-US"/>
        </w:rPr>
      </w:pPr>
      <w:r>
        <w:br w:type="page"/>
      </w:r>
    </w:p>
    <w:p w:rsidR="00377017" w:rsidRDefault="00377017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lastRenderedPageBreak/>
        <w:t>Indice</w:t>
      </w:r>
      <w:bookmarkStart w:id="13" w:name="Indice"/>
      <w:bookmarkEnd w:id="13"/>
      <w:r w:rsidR="008F2E3F">
        <w:rPr>
          <w:rFonts w:ascii="Arial" w:hAnsi="Arial"/>
          <w:b/>
          <w:sz w:val="28"/>
        </w:rPr>
        <w:t xml:space="preserve"> generale</w:t>
      </w:r>
    </w:p>
    <w:p w:rsidR="00377017" w:rsidRDefault="00377017">
      <w:pPr>
        <w:rPr>
          <w:rFonts w:ascii="Arial" w:hAnsi="Arial"/>
          <w:b/>
          <w:sz w:val="28"/>
        </w:rPr>
      </w:pPr>
    </w:p>
    <w:p w:rsidR="00DA11F2" w:rsidRDefault="00924EE5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924EE5">
        <w:fldChar w:fldCharType="begin"/>
      </w:r>
      <w:r w:rsidR="00377017">
        <w:instrText xml:space="preserve"> TOC \o "1-3" \h \z \u </w:instrText>
      </w:r>
      <w:r w:rsidRPr="00924EE5">
        <w:fldChar w:fldCharType="separate"/>
      </w:r>
      <w:hyperlink w:anchor="_Toc516490941" w:history="1">
        <w:r w:rsidR="00DA11F2" w:rsidRPr="00AF2DA6">
          <w:rPr>
            <w:rStyle w:val="Collegamentoipertestuale"/>
            <w:noProof/>
          </w:rPr>
          <w:t>Lista di approvazione</w:t>
        </w:r>
        <w:r w:rsidR="00DA11F2">
          <w:rPr>
            <w:noProof/>
            <w:webHidden/>
          </w:rPr>
          <w:tab/>
        </w:r>
        <w:r w:rsidR="00DA11F2">
          <w:rPr>
            <w:noProof/>
            <w:webHidden/>
          </w:rPr>
          <w:fldChar w:fldCharType="begin"/>
        </w:r>
        <w:r w:rsidR="00DA11F2">
          <w:rPr>
            <w:noProof/>
            <w:webHidden/>
          </w:rPr>
          <w:instrText xml:space="preserve"> PAGEREF _Toc516490941 \h </w:instrText>
        </w:r>
        <w:r w:rsidR="00DA11F2">
          <w:rPr>
            <w:noProof/>
            <w:webHidden/>
          </w:rPr>
        </w:r>
        <w:r w:rsidR="00DA11F2">
          <w:rPr>
            <w:noProof/>
            <w:webHidden/>
          </w:rPr>
          <w:fldChar w:fldCharType="separate"/>
        </w:r>
        <w:r w:rsidR="00DA11F2">
          <w:rPr>
            <w:noProof/>
            <w:webHidden/>
          </w:rPr>
          <w:t>2</w:t>
        </w:r>
        <w:r w:rsidR="00DA11F2"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6490942" w:history="1">
        <w:r w:rsidRPr="00AF2DA6">
          <w:rPr>
            <w:rStyle w:val="Collegamentoipertestuale"/>
            <w:noProof/>
          </w:rPr>
          <w:t>Lista di distribuzione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6490943" w:history="1">
        <w:r w:rsidRPr="00AF2DA6">
          <w:rPr>
            <w:rStyle w:val="Collegamentoipertestuale"/>
            <w:noProof/>
          </w:rPr>
          <w:t>Storia delle modifiche apportate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6490944" w:history="1">
        <w:r w:rsidRPr="00AF2DA6">
          <w:rPr>
            <w:rStyle w:val="Collegamentoipertestuale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AF2DA6">
          <w:rPr>
            <w:rStyle w:val="Collegamentoipertestuale"/>
            <w:noProof/>
          </w:rPr>
          <w:t>Introduzione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516490945" w:history="1">
        <w:r w:rsidRPr="00AF2DA6">
          <w:rPr>
            <w:rStyle w:val="Collegamentoipertestuale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F2DA6">
          <w:rPr>
            <w:rStyle w:val="Collegamentoipertestuale"/>
            <w:noProof/>
          </w:rPr>
          <w:t>Scopo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516490946" w:history="1">
        <w:r w:rsidRPr="00AF2DA6">
          <w:rPr>
            <w:rStyle w:val="Collegamentoipertestuale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F2DA6">
          <w:rPr>
            <w:rStyle w:val="Collegamentoipertestuale"/>
            <w:noProof/>
          </w:rPr>
          <w:t>Attori coinvolti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516490947" w:history="1">
        <w:r w:rsidRPr="00AF2DA6">
          <w:rPr>
            <w:rStyle w:val="Collegamentoipertestuale"/>
            <w:noProof/>
          </w:rPr>
          <w:t>1.3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F2DA6">
          <w:rPr>
            <w:rStyle w:val="Collegamentoipertestuale"/>
            <w:noProof/>
          </w:rPr>
          <w:t>Ambito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516490948" w:history="1">
        <w:r w:rsidRPr="00AF2DA6">
          <w:rPr>
            <w:rStyle w:val="Collegamentoipertestuale"/>
            <w:noProof/>
          </w:rPr>
          <w:t>1.4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F2DA6">
          <w:rPr>
            <w:rStyle w:val="Collegamentoipertestuale"/>
            <w:noProof/>
          </w:rPr>
          <w:t>Definizione dei termini, acronimi e abbreviazioni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6490949" w:history="1">
        <w:r w:rsidRPr="00AF2DA6">
          <w:rPr>
            <w:rStyle w:val="Collegamentoipertestual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AF2DA6">
          <w:rPr>
            <w:rStyle w:val="Collegamentoipertestuale"/>
            <w:noProof/>
          </w:rPr>
          <w:t>Descrizione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516490950" w:history="1">
        <w:r w:rsidRPr="00AF2DA6">
          <w:rPr>
            <w:rStyle w:val="Collegamentoipertestuale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F2DA6">
          <w:rPr>
            <w:rStyle w:val="Collegamentoipertestuale"/>
            <w:noProof/>
          </w:rPr>
          <w:t>Moduli del componente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6490951" w:history="1">
        <w:r w:rsidRPr="00AF2DA6">
          <w:rPr>
            <w:rStyle w:val="Collegamentoipertestual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AF2DA6">
          <w:rPr>
            <w:rStyle w:val="Collegamentoipertestuale"/>
            <w:noProof/>
          </w:rPr>
          <w:t>Descrizione tecnica dei moduli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516490952" w:history="1">
        <w:r w:rsidRPr="00AF2DA6">
          <w:rPr>
            <w:rStyle w:val="Collegamentoipertestuale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F2DA6">
          <w:rPr>
            <w:rStyle w:val="Collegamentoipertestuale"/>
            <w:noProof/>
          </w:rPr>
          <w:t>Controlli IDD nelle dispositive Ramo III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3"/>
        <w:tabs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516490953" w:history="1">
        <w:r w:rsidRPr="00AF2DA6">
          <w:rPr>
            <w:rStyle w:val="Collegamentoipertestuale"/>
            <w:noProof/>
          </w:rPr>
          <w:t>Chiamate ai servizi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3"/>
        <w:tabs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516490954" w:history="1">
        <w:r w:rsidRPr="00AF2DA6">
          <w:rPr>
            <w:rStyle w:val="Collegamentoipertestuale"/>
            <w:noProof/>
          </w:rPr>
          <w:t>Controlli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3"/>
        <w:tabs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516490955" w:history="1">
        <w:r w:rsidRPr="00AF2DA6">
          <w:rPr>
            <w:rStyle w:val="Collegamentoipertestuale"/>
            <w:noProof/>
          </w:rPr>
          <w:t>Gestione sottoscrizione “a cavallo della mezzanotte”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516490956" w:history="1">
        <w:r w:rsidRPr="00AF2DA6">
          <w:rPr>
            <w:rStyle w:val="Collegamentoipertestuale"/>
            <w:noProof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F2DA6">
          <w:rPr>
            <w:rStyle w:val="Collegamentoipertestuale"/>
            <w:noProof/>
          </w:rPr>
          <w:t>Controlli IDD nelle dispositive Ramo Protezione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3"/>
        <w:tabs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516490957" w:history="1">
        <w:r w:rsidRPr="00AF2DA6">
          <w:rPr>
            <w:rStyle w:val="Collegamentoipertestuale"/>
            <w:noProof/>
          </w:rPr>
          <w:t>Chiamate ai servizi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3"/>
        <w:tabs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516490958" w:history="1">
        <w:r w:rsidRPr="00AF2DA6">
          <w:rPr>
            <w:rStyle w:val="Collegamentoipertestuale"/>
            <w:noProof/>
          </w:rPr>
          <w:t>Controlli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3"/>
        <w:tabs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516490959" w:history="1">
        <w:r w:rsidRPr="00AF2DA6">
          <w:rPr>
            <w:rStyle w:val="Collegamentoipertestuale"/>
            <w:noProof/>
          </w:rPr>
          <w:t>Gestione sottoscrizione “a cavallo della mezzanotte”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11F2" w:rsidRDefault="00DA11F2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6490960" w:history="1">
        <w:r w:rsidRPr="00AF2DA6">
          <w:rPr>
            <w:rStyle w:val="Collegamentoipertestuale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AF2DA6">
          <w:rPr>
            <w:rStyle w:val="Collegamentoipertestuale"/>
            <w:noProof/>
          </w:rPr>
          <w:t>Modifica alla base dati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_Toc516490960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77017" w:rsidRDefault="00924EE5">
      <w:pPr>
        <w:pStyle w:val="Intestazione"/>
        <w:tabs>
          <w:tab w:val="clear" w:pos="4819"/>
          <w:tab w:val="clear" w:pos="9638"/>
        </w:tabs>
      </w:pPr>
      <w:r>
        <w:fldChar w:fldCharType="end"/>
      </w:r>
    </w:p>
    <w:p w:rsidR="00377017" w:rsidRDefault="00377017">
      <w:pPr>
        <w:pStyle w:val="Intestazione"/>
        <w:tabs>
          <w:tab w:val="clear" w:pos="4819"/>
          <w:tab w:val="clear" w:pos="9638"/>
        </w:tabs>
      </w:pPr>
    </w:p>
    <w:p w:rsidR="00377017" w:rsidRDefault="00377017"/>
    <w:p w:rsidR="00377017" w:rsidRDefault="00377017" w:rsidP="008F2E3F">
      <w:pPr>
        <w:pStyle w:val="Titolo1"/>
      </w:pPr>
      <w:r>
        <w:br w:type="page"/>
      </w:r>
      <w:bookmarkStart w:id="14" w:name="_Toc121307680"/>
      <w:bookmarkStart w:id="15" w:name="_Toc121307681"/>
      <w:bookmarkStart w:id="16" w:name="_Toc128299595"/>
      <w:bookmarkStart w:id="17" w:name="_Toc153874916"/>
      <w:bookmarkStart w:id="18" w:name="_Toc192045935"/>
      <w:bookmarkStart w:id="19" w:name="_Toc192247911"/>
      <w:bookmarkStart w:id="20" w:name="_Toc192330816"/>
      <w:bookmarkStart w:id="21" w:name="_Toc192572375"/>
      <w:bookmarkStart w:id="22" w:name="_Toc192588334"/>
      <w:bookmarkStart w:id="23" w:name="_Toc516490944"/>
      <w:r w:rsidR="00F55EF1">
        <w:lastRenderedPageBreak/>
        <w:t>Introduzione</w:t>
      </w:r>
      <w:bookmarkEnd w:id="23"/>
    </w:p>
    <w:p w:rsidR="003B72E9" w:rsidRDefault="003B72E9" w:rsidP="00256D04"/>
    <w:p w:rsidR="00E26287" w:rsidRDefault="00E26287" w:rsidP="00256D04">
      <w:r>
        <w:t xml:space="preserve">In questo documento si descrivono gli interventi evolutivi previsti sul motore di compilazione dei pdf, </w:t>
      </w:r>
      <w:proofErr w:type="spellStart"/>
      <w:r>
        <w:t>PdfWebForms</w:t>
      </w:r>
      <w:proofErr w:type="spellEnd"/>
      <w:r>
        <w:t>, per supportare i processi di collocamento dei pdf che sottendono alla normativa IDD così come descritti nelle analisi funzionali relative alle sottoscrizioni del “Ramo III” e “Protezione” realizzate come “</w:t>
      </w:r>
      <w:proofErr w:type="spellStart"/>
      <w:r>
        <w:t>Pdf</w:t>
      </w:r>
      <w:proofErr w:type="spellEnd"/>
      <w:r>
        <w:t xml:space="preserve"> Intelligenti”</w:t>
      </w:r>
    </w:p>
    <w:p w:rsidR="00E26287" w:rsidRDefault="00E26287" w:rsidP="00256D04"/>
    <w:p w:rsidR="00E26287" w:rsidRPr="00256D04" w:rsidRDefault="00E26287" w:rsidP="00256D04"/>
    <w:p w:rsidR="006E6C0E" w:rsidRDefault="00377017" w:rsidP="006E6C0E">
      <w:pPr>
        <w:pStyle w:val="Titolo2"/>
        <w:numPr>
          <w:ilvl w:val="1"/>
          <w:numId w:val="3"/>
        </w:numPr>
        <w:spacing w:after="240"/>
      </w:pPr>
      <w:bookmarkStart w:id="24" w:name="_Toc272224920"/>
      <w:bookmarkStart w:id="25" w:name="_Toc272225194"/>
      <w:bookmarkStart w:id="26" w:name="_Toc516490945"/>
      <w:r>
        <w:t>Scopo del documento</w:t>
      </w:r>
      <w:bookmarkEnd w:id="24"/>
      <w:bookmarkEnd w:id="25"/>
      <w:bookmarkEnd w:id="26"/>
    </w:p>
    <w:p w:rsidR="00A7721D" w:rsidRPr="00A7721D" w:rsidRDefault="00A7721D" w:rsidP="00A7721D">
      <w:r>
        <w:t xml:space="preserve">Scopo del documento è fornire i più significativi elementi per comprendere le modalità di adesione dei </w:t>
      </w:r>
      <w:r w:rsidR="00451748">
        <w:t>“</w:t>
      </w:r>
      <w:r>
        <w:t>driver</w:t>
      </w:r>
      <w:r w:rsidR="00451748">
        <w:t xml:space="preserve">” </w:t>
      </w:r>
      <w:r>
        <w:t>al processo IDD e i principali punti di intervento sul motore di compilazione.</w:t>
      </w:r>
    </w:p>
    <w:p w:rsidR="00C34194" w:rsidRDefault="00C34194" w:rsidP="000D027B">
      <w:pPr>
        <w:jc w:val="both"/>
      </w:pPr>
    </w:p>
    <w:p w:rsidR="00F55EF1" w:rsidRDefault="006E6C0E" w:rsidP="006E6C0E">
      <w:pPr>
        <w:pStyle w:val="Titolo2"/>
        <w:numPr>
          <w:ilvl w:val="1"/>
          <w:numId w:val="3"/>
        </w:numPr>
        <w:spacing w:after="240"/>
      </w:pPr>
      <w:bookmarkStart w:id="27" w:name="_Toc516490946"/>
      <w:r>
        <w:t>Attori coinvolti</w:t>
      </w:r>
      <w:bookmarkEnd w:id="27"/>
    </w:p>
    <w:p w:rsidR="00907261" w:rsidRPr="00907261" w:rsidRDefault="00907261" w:rsidP="006E6C0E">
      <w:pPr>
        <w:ind w:left="2835" w:hanging="2835"/>
        <w:jc w:val="both"/>
        <w:rPr>
          <w:sz w:val="20"/>
          <w:szCs w:val="20"/>
        </w:rPr>
      </w:pPr>
      <w:r w:rsidRPr="00907261">
        <w:rPr>
          <w:sz w:val="20"/>
          <w:szCs w:val="20"/>
        </w:rPr>
        <w:t>Direzione/Divisione/Settore competente</w:t>
      </w:r>
      <w:r w:rsidRPr="00907261">
        <w:rPr>
          <w:sz w:val="20"/>
          <w:szCs w:val="20"/>
        </w:rPr>
        <w:tab/>
        <w:t>Direzione XXX/Divisione YYY</w:t>
      </w:r>
      <w:r>
        <w:rPr>
          <w:sz w:val="20"/>
          <w:szCs w:val="20"/>
        </w:rPr>
        <w:t>/Settore ZZZ</w:t>
      </w:r>
    </w:p>
    <w:p w:rsidR="00907261" w:rsidRPr="00907261" w:rsidRDefault="00907261" w:rsidP="006E6C0E">
      <w:pPr>
        <w:ind w:left="2835" w:hanging="2835"/>
        <w:jc w:val="both"/>
        <w:rPr>
          <w:sz w:val="20"/>
          <w:szCs w:val="20"/>
        </w:rPr>
      </w:pPr>
    </w:p>
    <w:p w:rsidR="00907261" w:rsidRPr="00907261" w:rsidRDefault="00907261" w:rsidP="00907261">
      <w:pPr>
        <w:ind w:left="2835" w:hanging="2835"/>
        <w:jc w:val="both"/>
        <w:rPr>
          <w:sz w:val="20"/>
          <w:szCs w:val="20"/>
        </w:rPr>
      </w:pPr>
      <w:r w:rsidRPr="00907261">
        <w:rPr>
          <w:sz w:val="20"/>
          <w:szCs w:val="20"/>
        </w:rPr>
        <w:t>Direzione/Divisione/Settore co</w:t>
      </w:r>
      <w:r>
        <w:rPr>
          <w:sz w:val="20"/>
          <w:szCs w:val="20"/>
        </w:rPr>
        <w:t>involto</w:t>
      </w:r>
      <w:r w:rsidRPr="00907261">
        <w:rPr>
          <w:sz w:val="20"/>
          <w:szCs w:val="20"/>
        </w:rPr>
        <w:tab/>
        <w:t xml:space="preserve">Direzione </w:t>
      </w:r>
      <w:r>
        <w:rPr>
          <w:sz w:val="20"/>
          <w:szCs w:val="20"/>
        </w:rPr>
        <w:t>KKK/</w:t>
      </w:r>
      <w:r w:rsidRPr="00907261">
        <w:rPr>
          <w:sz w:val="20"/>
          <w:szCs w:val="20"/>
        </w:rPr>
        <w:t xml:space="preserve">Divisione </w:t>
      </w:r>
      <w:r>
        <w:rPr>
          <w:sz w:val="20"/>
          <w:szCs w:val="20"/>
        </w:rPr>
        <w:t>LLL/Settore MMM</w:t>
      </w:r>
    </w:p>
    <w:p w:rsidR="00907261" w:rsidRPr="00907261" w:rsidRDefault="00907261" w:rsidP="006E6C0E">
      <w:pPr>
        <w:ind w:left="2835" w:hanging="2835"/>
        <w:jc w:val="both"/>
        <w:rPr>
          <w:sz w:val="20"/>
          <w:szCs w:val="20"/>
        </w:rPr>
      </w:pPr>
    </w:p>
    <w:p w:rsidR="00907261" w:rsidRPr="00907261" w:rsidRDefault="00907261" w:rsidP="006E6C0E">
      <w:pPr>
        <w:ind w:left="2835" w:hanging="2835"/>
        <w:jc w:val="both"/>
        <w:rPr>
          <w:sz w:val="20"/>
          <w:szCs w:val="20"/>
        </w:rPr>
      </w:pPr>
      <w:r w:rsidRPr="00907261">
        <w:rPr>
          <w:sz w:val="20"/>
          <w:szCs w:val="20"/>
        </w:rPr>
        <w:t xml:space="preserve">Società </w:t>
      </w:r>
      <w:r>
        <w:rPr>
          <w:sz w:val="20"/>
          <w:szCs w:val="20"/>
        </w:rPr>
        <w:t xml:space="preserve">esterne </w:t>
      </w:r>
      <w:r w:rsidRPr="00907261">
        <w:rPr>
          <w:sz w:val="20"/>
          <w:szCs w:val="20"/>
        </w:rPr>
        <w:t>coinvolte</w:t>
      </w:r>
      <w:r>
        <w:rPr>
          <w:i/>
          <w:color w:val="FF0000"/>
          <w:sz w:val="20"/>
          <w:szCs w:val="20"/>
        </w:rPr>
        <w:tab/>
      </w:r>
      <w:r>
        <w:rPr>
          <w:i/>
          <w:color w:val="FF0000"/>
          <w:sz w:val="20"/>
          <w:szCs w:val="20"/>
        </w:rPr>
        <w:tab/>
      </w:r>
      <w:r>
        <w:rPr>
          <w:i/>
          <w:color w:val="FF0000"/>
          <w:sz w:val="20"/>
          <w:szCs w:val="20"/>
        </w:rPr>
        <w:tab/>
      </w:r>
      <w:proofErr w:type="spellStart"/>
      <w:r w:rsidR="00CC75E1">
        <w:rPr>
          <w:sz w:val="20"/>
          <w:szCs w:val="20"/>
        </w:rPr>
        <w:t>Engineering</w:t>
      </w:r>
      <w:proofErr w:type="spellEnd"/>
    </w:p>
    <w:p w:rsidR="006E6C0E" w:rsidRPr="00907261" w:rsidRDefault="006E6C0E" w:rsidP="000D027B">
      <w:pPr>
        <w:jc w:val="both"/>
      </w:pPr>
    </w:p>
    <w:p w:rsidR="009A61B5" w:rsidRDefault="009A61B5" w:rsidP="000D027B">
      <w:pPr>
        <w:jc w:val="both"/>
      </w:pPr>
    </w:p>
    <w:p w:rsidR="006E6C0E" w:rsidRDefault="00C34194" w:rsidP="00451748">
      <w:pPr>
        <w:pStyle w:val="Titolo2"/>
        <w:numPr>
          <w:ilvl w:val="1"/>
          <w:numId w:val="3"/>
        </w:numPr>
        <w:spacing w:after="240"/>
      </w:pPr>
      <w:bookmarkStart w:id="28" w:name="_Toc516490947"/>
      <w:r>
        <w:t>Ambito</w:t>
      </w:r>
      <w:bookmarkEnd w:id="28"/>
    </w:p>
    <w:p w:rsidR="00451748" w:rsidRPr="00451748" w:rsidRDefault="00451748" w:rsidP="00451748">
      <w:proofErr w:type="spellStart"/>
      <w:r>
        <w:t>PdfWebForms</w:t>
      </w:r>
      <w:proofErr w:type="spellEnd"/>
      <w:r>
        <w:t xml:space="preserve">: motore di compilazione di pdf </w:t>
      </w:r>
    </w:p>
    <w:p w:rsidR="00502891" w:rsidRPr="00502891" w:rsidRDefault="00502891" w:rsidP="002707ED">
      <w:r w:rsidRPr="00502891">
        <w:t xml:space="preserve"> </w:t>
      </w:r>
    </w:p>
    <w:p w:rsidR="008A2737" w:rsidRDefault="008A2737" w:rsidP="008A2737">
      <w:pPr>
        <w:pStyle w:val="Titolo2"/>
        <w:numPr>
          <w:ilvl w:val="1"/>
          <w:numId w:val="3"/>
        </w:numPr>
        <w:spacing w:after="240"/>
      </w:pPr>
      <w:bookmarkStart w:id="29" w:name="_Toc516490948"/>
      <w:r>
        <w:t>Definizione dei termini, acronimi e abbreviazioni</w:t>
      </w:r>
      <w:bookmarkEnd w:id="29"/>
    </w:p>
    <w:tbl>
      <w:tblPr>
        <w:tblW w:w="97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41"/>
        <w:gridCol w:w="7449"/>
      </w:tblGrid>
      <w:tr w:rsidR="008A2737" w:rsidTr="008A2737">
        <w:trPr>
          <w:tblHeader/>
          <w:jc w:val="center"/>
        </w:trPr>
        <w:tc>
          <w:tcPr>
            <w:tcW w:w="2341" w:type="dxa"/>
            <w:tcBorders>
              <w:top w:val="single" w:sz="4" w:space="0" w:color="auto"/>
              <w:bottom w:val="single" w:sz="4" w:space="0" w:color="auto"/>
            </w:tcBorders>
          </w:tcPr>
          <w:p w:rsidR="008A2737" w:rsidRPr="00C34194" w:rsidRDefault="00896A57" w:rsidP="00896A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Termine, acronimo o a</w:t>
            </w:r>
            <w:r w:rsidR="008A2737" w:rsidRPr="00C34194">
              <w:rPr>
                <w:rFonts w:ascii="Arial" w:hAnsi="Arial" w:cs="Arial"/>
                <w:b/>
                <w:sz w:val="20"/>
                <w:szCs w:val="20"/>
              </w:rPr>
              <w:t>bbreviazione</w:t>
            </w:r>
          </w:p>
        </w:tc>
        <w:tc>
          <w:tcPr>
            <w:tcW w:w="7449" w:type="dxa"/>
            <w:tcBorders>
              <w:top w:val="single" w:sz="4" w:space="0" w:color="auto"/>
              <w:bottom w:val="single" w:sz="4" w:space="0" w:color="auto"/>
            </w:tcBorders>
          </w:tcPr>
          <w:p w:rsidR="008A2737" w:rsidRPr="00C34194" w:rsidRDefault="008A2737" w:rsidP="00D70114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C34194">
              <w:rPr>
                <w:rFonts w:ascii="Arial" w:hAnsi="Arial" w:cs="Arial"/>
                <w:b/>
                <w:sz w:val="20"/>
                <w:szCs w:val="20"/>
              </w:rPr>
              <w:t>Definizione</w:t>
            </w:r>
          </w:p>
        </w:tc>
      </w:tr>
      <w:tr w:rsidR="008A2737" w:rsidRPr="002A6AD6" w:rsidTr="008A2737">
        <w:trPr>
          <w:trHeight w:val="397"/>
          <w:jc w:val="center"/>
        </w:trPr>
        <w:tc>
          <w:tcPr>
            <w:tcW w:w="2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F71690" w:rsidRDefault="00451748" w:rsidP="00D70114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driver</w:t>
            </w:r>
          </w:p>
        </w:tc>
        <w:tc>
          <w:tcPr>
            <w:tcW w:w="74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451748" w:rsidRDefault="00451748" w:rsidP="00451748">
            <w:pPr>
              <w:spacing w:before="120" w:after="120"/>
              <w:rPr>
                <w:sz w:val="22"/>
                <w:szCs w:val="22"/>
              </w:rPr>
            </w:pPr>
            <w:r w:rsidRPr="00451748">
              <w:rPr>
                <w:sz w:val="22"/>
                <w:szCs w:val="22"/>
              </w:rPr>
              <w:t xml:space="preserve">Componente che implementa l’”intelligenza” di </w:t>
            </w:r>
            <w:r>
              <w:rPr>
                <w:sz w:val="22"/>
                <w:szCs w:val="22"/>
              </w:rPr>
              <w:t>uno specifico pdf in termini di controlli, supporto alla</w:t>
            </w:r>
            <w:r w:rsidRPr="0045174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compilazione </w:t>
            </w:r>
          </w:p>
        </w:tc>
      </w:tr>
      <w:tr w:rsidR="008A2737" w:rsidRPr="002A6AD6" w:rsidTr="008A2737">
        <w:trPr>
          <w:trHeight w:val="397"/>
          <w:jc w:val="center"/>
        </w:trPr>
        <w:tc>
          <w:tcPr>
            <w:tcW w:w="2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F71690" w:rsidRDefault="008A2737" w:rsidP="00D70114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74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451748" w:rsidRDefault="008A2737" w:rsidP="00D70114">
            <w:pPr>
              <w:spacing w:before="120" w:after="120"/>
              <w:rPr>
                <w:sz w:val="22"/>
                <w:szCs w:val="22"/>
              </w:rPr>
            </w:pPr>
          </w:p>
        </w:tc>
      </w:tr>
      <w:tr w:rsidR="008A2737" w:rsidRPr="002A6AD6" w:rsidTr="008A2737">
        <w:trPr>
          <w:trHeight w:val="397"/>
          <w:jc w:val="center"/>
        </w:trPr>
        <w:tc>
          <w:tcPr>
            <w:tcW w:w="2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F71690" w:rsidRDefault="008A2737" w:rsidP="00D70114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74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F71690" w:rsidRDefault="008A2737" w:rsidP="00D70114">
            <w:pPr>
              <w:spacing w:before="120" w:after="120"/>
              <w:rPr>
                <w:sz w:val="22"/>
                <w:szCs w:val="22"/>
              </w:rPr>
            </w:pPr>
          </w:p>
        </w:tc>
      </w:tr>
      <w:tr w:rsidR="008A2737" w:rsidRPr="002A6AD6" w:rsidTr="008A2737">
        <w:trPr>
          <w:trHeight w:val="397"/>
          <w:jc w:val="center"/>
        </w:trPr>
        <w:tc>
          <w:tcPr>
            <w:tcW w:w="2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F71690" w:rsidRDefault="008A2737" w:rsidP="00D70114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74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F71690" w:rsidRDefault="008A2737" w:rsidP="00D70114">
            <w:pPr>
              <w:spacing w:before="120" w:after="120"/>
              <w:rPr>
                <w:sz w:val="22"/>
                <w:szCs w:val="22"/>
              </w:rPr>
            </w:pPr>
          </w:p>
        </w:tc>
      </w:tr>
      <w:tr w:rsidR="008A2737" w:rsidRPr="002A6AD6" w:rsidTr="008A2737">
        <w:trPr>
          <w:trHeight w:val="397"/>
          <w:jc w:val="center"/>
        </w:trPr>
        <w:tc>
          <w:tcPr>
            <w:tcW w:w="2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F71690" w:rsidRDefault="008A2737" w:rsidP="00D70114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74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F71690" w:rsidRDefault="008A2737" w:rsidP="00D70114">
            <w:pPr>
              <w:spacing w:before="120" w:after="120"/>
              <w:rPr>
                <w:sz w:val="22"/>
                <w:szCs w:val="22"/>
              </w:rPr>
            </w:pPr>
          </w:p>
        </w:tc>
      </w:tr>
      <w:tr w:rsidR="008A2737" w:rsidRPr="002A6AD6" w:rsidTr="008A2737">
        <w:trPr>
          <w:trHeight w:val="397"/>
          <w:jc w:val="center"/>
        </w:trPr>
        <w:tc>
          <w:tcPr>
            <w:tcW w:w="23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F71690" w:rsidRDefault="008A2737" w:rsidP="00D70114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74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2737" w:rsidRPr="00F71690" w:rsidRDefault="008A2737" w:rsidP="00D70114">
            <w:pPr>
              <w:spacing w:before="120" w:after="120"/>
              <w:rPr>
                <w:sz w:val="22"/>
                <w:szCs w:val="22"/>
              </w:rPr>
            </w:pPr>
          </w:p>
        </w:tc>
      </w:tr>
    </w:tbl>
    <w:p w:rsidR="00FD68BE" w:rsidRDefault="00FD68BE">
      <w:r>
        <w:br w:type="page"/>
      </w:r>
    </w:p>
    <w:p w:rsidR="00411256" w:rsidRDefault="0094455D" w:rsidP="00FD68BE">
      <w:pPr>
        <w:pStyle w:val="Titolo1"/>
      </w:pPr>
      <w:r>
        <w:rPr>
          <w:i/>
          <w:color w:val="1F497D" w:themeColor="text2"/>
          <w:sz w:val="20"/>
          <w:szCs w:val="20"/>
        </w:rPr>
        <w:lastRenderedPageBreak/>
        <w:t xml:space="preserve"> </w:t>
      </w:r>
      <w:bookmarkStart w:id="30" w:name="_Toc516490949"/>
      <w:r w:rsidR="00256D04">
        <w:t>Descrizione generale</w:t>
      </w:r>
      <w:bookmarkEnd w:id="30"/>
    </w:p>
    <w:p w:rsidR="00FD68BE" w:rsidRDefault="00FD68BE" w:rsidP="00FD68BE"/>
    <w:p w:rsidR="0039713E" w:rsidRDefault="0039713E" w:rsidP="00FD68BE">
      <w:r>
        <w:t>Il modulo “</w:t>
      </w:r>
      <w:proofErr w:type="spellStart"/>
      <w:r>
        <w:t>PdfWebForms</w:t>
      </w:r>
      <w:proofErr w:type="spellEnd"/>
      <w:r>
        <w:t xml:space="preserve">” è realizzato secondo gli standard proposti dal frame work </w:t>
      </w:r>
      <w:proofErr w:type="spellStart"/>
      <w:r>
        <w:t>Wfem</w:t>
      </w:r>
      <w:proofErr w:type="spellEnd"/>
    </w:p>
    <w:p w:rsidR="00FD68BE" w:rsidRDefault="0039713E" w:rsidP="0039713E">
      <w:r>
        <w:t>Per una descrizione generale delle modalità e l’architettura applicativa si faccia riferimento alla relativa documentazione.</w:t>
      </w:r>
    </w:p>
    <w:p w:rsidR="0039713E" w:rsidRPr="0039713E" w:rsidRDefault="0039713E" w:rsidP="0039713E"/>
    <w:p w:rsidR="00E2122D" w:rsidRDefault="000C64D2" w:rsidP="00E2122D">
      <w:pPr>
        <w:pStyle w:val="Titolo2"/>
      </w:pPr>
      <w:bookmarkStart w:id="31" w:name="_Toc516490950"/>
      <w:r>
        <w:t>Moduli del</w:t>
      </w:r>
      <w:r w:rsidR="00D81B2A">
        <w:t xml:space="preserve"> componente</w:t>
      </w:r>
      <w:bookmarkEnd w:id="31"/>
    </w:p>
    <w:p w:rsidR="00E2122D" w:rsidRDefault="00E2122D" w:rsidP="00E2122D">
      <w:pPr>
        <w:rPr>
          <w:b/>
          <w:i/>
          <w:color w:val="1F497D" w:themeColor="text2"/>
          <w:sz w:val="20"/>
          <w:szCs w:val="20"/>
        </w:rPr>
      </w:pPr>
    </w:p>
    <w:tbl>
      <w:tblPr>
        <w:tblStyle w:val="Grigliatabella"/>
        <w:tblW w:w="5000" w:type="pct"/>
        <w:tblLook w:val="04A0"/>
      </w:tblPr>
      <w:tblGrid>
        <w:gridCol w:w="1951"/>
        <w:gridCol w:w="2410"/>
        <w:gridCol w:w="1985"/>
        <w:gridCol w:w="1805"/>
        <w:gridCol w:w="1703"/>
      </w:tblGrid>
      <w:tr w:rsidR="00754FFD" w:rsidRPr="00754FFD" w:rsidTr="00570136">
        <w:trPr>
          <w:trHeight w:hRule="exact" w:val="475"/>
          <w:tblHeader/>
        </w:trPr>
        <w:tc>
          <w:tcPr>
            <w:tcW w:w="990" w:type="pct"/>
            <w:shd w:val="clear" w:color="auto" w:fill="auto"/>
            <w:vAlign w:val="center"/>
          </w:tcPr>
          <w:p w:rsidR="00754FFD" w:rsidRPr="00754FFD" w:rsidRDefault="000C64D2" w:rsidP="000C64D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ID/</w:t>
            </w:r>
            <w:r w:rsidR="00754FFD" w:rsidRPr="00754FFD">
              <w:rPr>
                <w:rFonts w:ascii="Arial" w:hAnsi="Arial" w:cs="Arial"/>
                <w:b/>
                <w:sz w:val="16"/>
                <w:szCs w:val="16"/>
              </w:rPr>
              <w:t xml:space="preserve">Nome </w:t>
            </w:r>
            <w:r>
              <w:rPr>
                <w:rFonts w:ascii="Arial" w:hAnsi="Arial" w:cs="Arial"/>
                <w:b/>
                <w:sz w:val="16"/>
                <w:szCs w:val="16"/>
              </w:rPr>
              <w:t>Modulo</w:t>
            </w:r>
          </w:p>
        </w:tc>
        <w:tc>
          <w:tcPr>
            <w:tcW w:w="1223" w:type="pct"/>
            <w:shd w:val="clear" w:color="auto" w:fill="auto"/>
            <w:vAlign w:val="center"/>
          </w:tcPr>
          <w:p w:rsidR="00754FFD" w:rsidRPr="00754FFD" w:rsidRDefault="00754FFD" w:rsidP="003C0BF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54FFD">
              <w:rPr>
                <w:rFonts w:ascii="Arial" w:hAnsi="Arial" w:cs="Arial"/>
                <w:b/>
                <w:sz w:val="16"/>
                <w:szCs w:val="16"/>
              </w:rPr>
              <w:t>Descrizione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754FFD" w:rsidRPr="00754FFD" w:rsidRDefault="000C64D2" w:rsidP="000C64D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Tipo Modulo</w:t>
            </w:r>
            <w:r w:rsidR="00A6178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A61787" w:rsidRPr="00A61787">
              <w:rPr>
                <w:rFonts w:ascii="Arial" w:hAnsi="Arial" w:cs="Arial"/>
                <w:b/>
                <w:sz w:val="16"/>
                <w:szCs w:val="16"/>
                <w:vertAlign w:val="superscript"/>
              </w:rPr>
              <w:t>(1)</w:t>
            </w:r>
          </w:p>
        </w:tc>
        <w:tc>
          <w:tcPr>
            <w:tcW w:w="916" w:type="pct"/>
            <w:shd w:val="clear" w:color="auto" w:fill="auto"/>
            <w:vAlign w:val="center"/>
          </w:tcPr>
          <w:p w:rsidR="00570136" w:rsidRDefault="00570136" w:rsidP="000C64D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Prodotto/</w:t>
            </w:r>
          </w:p>
          <w:p w:rsidR="00754FFD" w:rsidRPr="00754FFD" w:rsidRDefault="00754FFD" w:rsidP="000C64D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54FFD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0C64D2">
              <w:rPr>
                <w:rFonts w:ascii="Arial" w:hAnsi="Arial" w:cs="Arial"/>
                <w:b/>
                <w:sz w:val="16"/>
                <w:szCs w:val="16"/>
              </w:rPr>
              <w:t>ecnologie</w:t>
            </w:r>
            <w:r w:rsidR="00A6178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A61787" w:rsidRPr="00A61787">
              <w:rPr>
                <w:rFonts w:ascii="Arial" w:hAnsi="Arial" w:cs="Arial"/>
                <w:b/>
                <w:sz w:val="16"/>
                <w:szCs w:val="16"/>
                <w:vertAlign w:val="superscript"/>
              </w:rPr>
              <w:t>(2)</w:t>
            </w:r>
          </w:p>
        </w:tc>
        <w:tc>
          <w:tcPr>
            <w:tcW w:w="864" w:type="pct"/>
            <w:shd w:val="clear" w:color="auto" w:fill="auto"/>
            <w:vAlign w:val="center"/>
          </w:tcPr>
          <w:p w:rsidR="00754FFD" w:rsidRPr="00754FFD" w:rsidRDefault="00C06E4A" w:rsidP="003C0BFF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Tipo intervento</w:t>
            </w:r>
            <w:r w:rsidR="00A6178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A61787" w:rsidRPr="00A61787">
              <w:rPr>
                <w:rFonts w:ascii="Arial" w:hAnsi="Arial" w:cs="Arial"/>
                <w:b/>
                <w:sz w:val="16"/>
                <w:szCs w:val="16"/>
                <w:vertAlign w:val="superscript"/>
              </w:rPr>
              <w:t>(3)</w:t>
            </w:r>
          </w:p>
        </w:tc>
      </w:tr>
      <w:tr w:rsidR="00754FFD" w:rsidRPr="00754FFD" w:rsidTr="00F5595C">
        <w:tc>
          <w:tcPr>
            <w:tcW w:w="990" w:type="pct"/>
          </w:tcPr>
          <w:p w:rsidR="00754FFD" w:rsidRPr="00B03CAE" w:rsidRDefault="0039713E" w:rsidP="00754FF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PdfWebForms</w:t>
            </w:r>
            <w:proofErr w:type="spellEnd"/>
          </w:p>
        </w:tc>
        <w:tc>
          <w:tcPr>
            <w:tcW w:w="1223" w:type="pct"/>
          </w:tcPr>
          <w:p w:rsidR="00754FFD" w:rsidRPr="00B03CAE" w:rsidRDefault="0039713E" w:rsidP="00754FF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Motore di compilazione di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Pdf</w:t>
            </w:r>
            <w:proofErr w:type="spellEnd"/>
          </w:p>
        </w:tc>
        <w:tc>
          <w:tcPr>
            <w:tcW w:w="1007" w:type="pct"/>
          </w:tcPr>
          <w:p w:rsidR="00754FFD" w:rsidRPr="00B03CAE" w:rsidRDefault="0039713E" w:rsidP="00754FF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Applicazione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Wfem</w:t>
            </w:r>
            <w:proofErr w:type="spellEnd"/>
          </w:p>
        </w:tc>
        <w:tc>
          <w:tcPr>
            <w:tcW w:w="916" w:type="pct"/>
          </w:tcPr>
          <w:p w:rsidR="00754FFD" w:rsidRPr="00B03CAE" w:rsidRDefault="00754FFD" w:rsidP="00754FF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4" w:type="pct"/>
          </w:tcPr>
          <w:p w:rsidR="00754FFD" w:rsidRPr="00B03CAE" w:rsidRDefault="0039713E" w:rsidP="00754FF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Evolutiva</w:t>
            </w:r>
          </w:p>
        </w:tc>
      </w:tr>
    </w:tbl>
    <w:p w:rsidR="00E2122D" w:rsidRDefault="00E2122D" w:rsidP="00256D04"/>
    <w:p w:rsidR="000C64D2" w:rsidRDefault="000C64D2" w:rsidP="000C64D2">
      <w:pPr>
        <w:pStyle w:val="Titolo2"/>
        <w:numPr>
          <w:ilvl w:val="0"/>
          <w:numId w:val="0"/>
        </w:numPr>
        <w:ind w:left="576" w:hanging="576"/>
      </w:pPr>
    </w:p>
    <w:p w:rsidR="00256D04" w:rsidRDefault="00256D04" w:rsidP="006E5F83"/>
    <w:p w:rsidR="000C64D2" w:rsidRDefault="000C64D2">
      <w:r>
        <w:br w:type="page"/>
      </w:r>
    </w:p>
    <w:p w:rsidR="006E077D" w:rsidRDefault="006E077D" w:rsidP="000C64D2">
      <w:pPr>
        <w:jc w:val="both"/>
      </w:pPr>
    </w:p>
    <w:p w:rsidR="009D4F03" w:rsidRPr="00B8540E" w:rsidRDefault="000C64D2" w:rsidP="00B8540E">
      <w:pPr>
        <w:pStyle w:val="Titolo1"/>
      </w:pPr>
      <w:bookmarkStart w:id="32" w:name="_Toc516490951"/>
      <w:r>
        <w:t xml:space="preserve">Descrizione tecnica </w:t>
      </w:r>
      <w:r w:rsidR="00666AC4">
        <w:t>de</w:t>
      </w:r>
      <w:r w:rsidR="009D4F03">
        <w:t>i moduli</w:t>
      </w:r>
      <w:bookmarkEnd w:id="32"/>
    </w:p>
    <w:p w:rsidR="003E5AAB" w:rsidRDefault="003E5AAB" w:rsidP="003E5AAB"/>
    <w:p w:rsidR="0031748F" w:rsidRDefault="000106D4" w:rsidP="003E5AAB">
      <w:r>
        <w:t xml:space="preserve">Vengono ora descritti gli interventi evolutivi effettuati sul pacchetto </w:t>
      </w:r>
      <w:proofErr w:type="spellStart"/>
      <w:r>
        <w:t>PdfWebForms</w:t>
      </w:r>
      <w:proofErr w:type="spellEnd"/>
      <w:r>
        <w:t xml:space="preserve"> per abilitare gli specifici pdf ad aderire ai processi IDD così come definiti nelle due modalità </w:t>
      </w:r>
      <w:proofErr w:type="spellStart"/>
      <w:r>
        <w:t>realtive</w:t>
      </w:r>
      <w:proofErr w:type="spellEnd"/>
      <w:r>
        <w:t xml:space="preserve"> alle dispositive del “Ramo III” e dei prodotti “Protezione”.</w:t>
      </w:r>
    </w:p>
    <w:p w:rsidR="000106D4" w:rsidRDefault="000106D4" w:rsidP="003E5AAB"/>
    <w:p w:rsidR="000106D4" w:rsidRDefault="000106D4" w:rsidP="003E5AAB"/>
    <w:p w:rsidR="000106D4" w:rsidRDefault="000106D4" w:rsidP="000106D4">
      <w:pPr>
        <w:pStyle w:val="Titolo2"/>
      </w:pPr>
      <w:bookmarkStart w:id="33" w:name="_Toc516490952"/>
      <w:r>
        <w:t>Controlli IDD nelle dispositive Ramo III</w:t>
      </w:r>
      <w:bookmarkEnd w:id="33"/>
    </w:p>
    <w:p w:rsidR="000106D4" w:rsidRDefault="000106D4" w:rsidP="000106D4"/>
    <w:p w:rsidR="000106D4" w:rsidRDefault="000106D4" w:rsidP="000106D4">
      <w:r>
        <w:t>L’abilitazione di un pdf al processo IDD previsto nel Ramo III avviene rispondendo al nuovo metodo del driver “</w:t>
      </w:r>
      <w:proofErr w:type="spellStart"/>
      <w:r w:rsidRPr="000106D4">
        <w:rPr>
          <w:i/>
        </w:rPr>
        <w:t>provideIddData</w:t>
      </w:r>
      <w:proofErr w:type="spellEnd"/>
      <w:r>
        <w:t>”</w:t>
      </w:r>
      <w:r w:rsidR="0075019A">
        <w:t>.</w:t>
      </w:r>
    </w:p>
    <w:p w:rsidR="000106D4" w:rsidRDefault="000106D4" w:rsidP="000106D4">
      <w:r>
        <w:t xml:space="preserve">Quando un driver </w:t>
      </w:r>
      <w:r w:rsidR="009C1EF5">
        <w:t>del Ramo III vuole</w:t>
      </w:r>
      <w:r>
        <w:t xml:space="preserve"> sottostare ai controlli previsti per IDD deve sovrascrivere il metodo ritornando una istanza di “</w:t>
      </w:r>
      <w:proofErr w:type="spellStart"/>
      <w:r w:rsidR="0075019A" w:rsidRPr="0075019A">
        <w:t>ProvideIddDataResponse</w:t>
      </w:r>
      <w:proofErr w:type="spellEnd"/>
      <w:r>
        <w:t>”</w:t>
      </w:r>
      <w:r w:rsidR="0075019A">
        <w:t xml:space="preserve"> .</w:t>
      </w:r>
    </w:p>
    <w:p w:rsidR="0075019A" w:rsidRDefault="0075019A" w:rsidP="000106D4"/>
    <w:p w:rsidR="0075019A" w:rsidRDefault="0075019A" w:rsidP="000106D4">
      <w:r>
        <w:t xml:space="preserve">Di seguito le proprietà del </w:t>
      </w:r>
      <w:proofErr w:type="spellStart"/>
      <w:r>
        <w:t>bean</w:t>
      </w:r>
      <w:proofErr w:type="spellEnd"/>
      <w:r>
        <w:t xml:space="preserve"> “</w:t>
      </w:r>
      <w:proofErr w:type="spellStart"/>
      <w:r w:rsidRPr="0075019A">
        <w:t>ProvideIddDataResponse</w:t>
      </w:r>
      <w:proofErr w:type="spellEnd"/>
      <w:r>
        <w:t>”</w:t>
      </w:r>
      <w:r w:rsidR="00BB51B3">
        <w:t xml:space="preserve"> la cui compilazione è in carico ad ogni specifico driver di pdf.</w:t>
      </w:r>
    </w:p>
    <w:p w:rsidR="0075019A" w:rsidRDefault="0075019A" w:rsidP="000106D4"/>
    <w:tbl>
      <w:tblPr>
        <w:tblStyle w:val="Grigliatabella"/>
        <w:tblW w:w="0" w:type="auto"/>
        <w:tblLook w:val="04A0"/>
      </w:tblPr>
      <w:tblGrid>
        <w:gridCol w:w="3162"/>
        <w:gridCol w:w="1460"/>
        <w:gridCol w:w="5232"/>
      </w:tblGrid>
      <w:tr w:rsidR="0006716E" w:rsidTr="0006716E">
        <w:tc>
          <w:tcPr>
            <w:tcW w:w="2235" w:type="dxa"/>
          </w:tcPr>
          <w:p w:rsidR="0006716E" w:rsidRDefault="0006716E" w:rsidP="0006716E">
            <w:proofErr w:type="spellStart"/>
            <w:r>
              <w:t>tipoVerifica</w:t>
            </w:r>
            <w:proofErr w:type="spellEnd"/>
          </w:p>
        </w:tc>
        <w:tc>
          <w:tcPr>
            <w:tcW w:w="1559" w:type="dxa"/>
          </w:tcPr>
          <w:p w:rsidR="0006716E" w:rsidRDefault="0006716E" w:rsidP="000106D4">
            <w:proofErr w:type="spellStart"/>
            <w:r>
              <w:t>int</w:t>
            </w:r>
            <w:proofErr w:type="spellEnd"/>
          </w:p>
        </w:tc>
        <w:tc>
          <w:tcPr>
            <w:tcW w:w="5984" w:type="dxa"/>
          </w:tcPr>
          <w:p w:rsidR="0006716E" w:rsidRPr="0006716E" w:rsidRDefault="0006716E" w:rsidP="000106D4">
            <w:pPr>
              <w:rPr>
                <w:sz w:val="20"/>
                <w:szCs w:val="20"/>
              </w:rPr>
            </w:pPr>
            <w:r w:rsidRPr="0006716E">
              <w:rPr>
                <w:sz w:val="20"/>
                <w:szCs w:val="20"/>
              </w:rPr>
              <w:t>specifica il tipo di processo IDD, se Ramo III o Protezione.</w:t>
            </w:r>
          </w:p>
          <w:p w:rsidR="0006716E" w:rsidRPr="0006716E" w:rsidRDefault="0006716E" w:rsidP="000106D4">
            <w:pPr>
              <w:rPr>
                <w:sz w:val="20"/>
                <w:szCs w:val="20"/>
              </w:rPr>
            </w:pPr>
            <w:r w:rsidRPr="0006716E">
              <w:rPr>
                <w:sz w:val="20"/>
                <w:szCs w:val="20"/>
              </w:rPr>
              <w:t>Valori possibili:</w:t>
            </w:r>
          </w:p>
          <w:p w:rsidR="0006716E" w:rsidRPr="0006716E" w:rsidRDefault="0006716E" w:rsidP="0006716E">
            <w:pPr>
              <w:pStyle w:val="Paragrafoelenco"/>
              <w:numPr>
                <w:ilvl w:val="0"/>
                <w:numId w:val="24"/>
              </w:numPr>
              <w:rPr>
                <w:sz w:val="20"/>
                <w:szCs w:val="20"/>
              </w:rPr>
            </w:pPr>
            <w:proofErr w:type="spellStart"/>
            <w:r w:rsidRPr="0006716E">
              <w:rPr>
                <w:sz w:val="20"/>
                <w:szCs w:val="20"/>
              </w:rPr>
              <w:t>ProvideIddDataResponse</w:t>
            </w:r>
            <w:proofErr w:type="spellEnd"/>
            <w:r w:rsidRPr="0006716E">
              <w:rPr>
                <w:sz w:val="20"/>
                <w:szCs w:val="20"/>
              </w:rPr>
              <w:t>. VERIFICA_IDD_RAMO_III</w:t>
            </w:r>
          </w:p>
          <w:p w:rsidR="0006716E" w:rsidRPr="0006716E" w:rsidRDefault="0006716E" w:rsidP="0006716E">
            <w:pPr>
              <w:pStyle w:val="Paragrafoelenco"/>
              <w:numPr>
                <w:ilvl w:val="0"/>
                <w:numId w:val="24"/>
              </w:numPr>
              <w:rPr>
                <w:sz w:val="20"/>
                <w:szCs w:val="20"/>
              </w:rPr>
            </w:pPr>
            <w:proofErr w:type="spellStart"/>
            <w:r w:rsidRPr="0006716E">
              <w:rPr>
                <w:sz w:val="20"/>
                <w:szCs w:val="20"/>
              </w:rPr>
              <w:t>ProvideIddDataResponse</w:t>
            </w:r>
            <w:proofErr w:type="spellEnd"/>
            <w:r w:rsidRPr="0006716E">
              <w:rPr>
                <w:sz w:val="20"/>
                <w:szCs w:val="20"/>
              </w:rPr>
              <w:t xml:space="preserve">. VERIFICA_IDD_RAMO_PROTEZIONE </w:t>
            </w:r>
          </w:p>
          <w:p w:rsidR="0006716E" w:rsidRPr="0006716E" w:rsidRDefault="0006716E" w:rsidP="000106D4">
            <w:pPr>
              <w:rPr>
                <w:sz w:val="20"/>
                <w:szCs w:val="20"/>
              </w:rPr>
            </w:pPr>
            <w:r w:rsidRPr="0006716E">
              <w:rPr>
                <w:sz w:val="20"/>
                <w:szCs w:val="20"/>
              </w:rPr>
              <w:t>Default:</w:t>
            </w:r>
          </w:p>
          <w:p w:rsidR="0006716E" w:rsidRPr="0006716E" w:rsidRDefault="0006716E" w:rsidP="000106D4">
            <w:pPr>
              <w:rPr>
                <w:sz w:val="20"/>
                <w:szCs w:val="20"/>
              </w:rPr>
            </w:pPr>
            <w:r w:rsidRPr="0006716E">
              <w:rPr>
                <w:sz w:val="20"/>
                <w:szCs w:val="20"/>
              </w:rPr>
              <w:t xml:space="preserve"> </w:t>
            </w:r>
            <w:proofErr w:type="spellStart"/>
            <w:r w:rsidRPr="0006716E">
              <w:rPr>
                <w:sz w:val="20"/>
                <w:szCs w:val="20"/>
              </w:rPr>
              <w:t>ProvideIddDataResponse</w:t>
            </w:r>
            <w:proofErr w:type="spellEnd"/>
            <w:r w:rsidRPr="0006716E">
              <w:rPr>
                <w:sz w:val="20"/>
                <w:szCs w:val="20"/>
              </w:rPr>
              <w:t>. VERIFICA_IDD_RAMO_III</w:t>
            </w:r>
          </w:p>
        </w:tc>
      </w:tr>
      <w:tr w:rsidR="0006716E" w:rsidTr="0006716E">
        <w:tc>
          <w:tcPr>
            <w:tcW w:w="2235" w:type="dxa"/>
          </w:tcPr>
          <w:p w:rsidR="0006716E" w:rsidRDefault="0006716E" w:rsidP="0006716E">
            <w:proofErr w:type="spellStart"/>
            <w:r>
              <w:t>codiceApplicazioneChiamante</w:t>
            </w:r>
            <w:proofErr w:type="spellEnd"/>
          </w:p>
        </w:tc>
        <w:tc>
          <w:tcPr>
            <w:tcW w:w="1559" w:type="dxa"/>
          </w:tcPr>
          <w:p w:rsidR="0006716E" w:rsidRDefault="0006716E" w:rsidP="000106D4">
            <w:proofErr w:type="spellStart"/>
            <w:r>
              <w:t>StringType</w:t>
            </w:r>
            <w:proofErr w:type="spellEnd"/>
          </w:p>
        </w:tc>
        <w:tc>
          <w:tcPr>
            <w:tcW w:w="5984" w:type="dxa"/>
          </w:tcPr>
          <w:p w:rsidR="0006716E" w:rsidRDefault="0006716E" w:rsidP="00067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che così come valorizzato viene passato al servizio</w:t>
            </w:r>
          </w:p>
          <w:p w:rsidR="0006716E" w:rsidRPr="0006716E" w:rsidRDefault="0006716E" w:rsidP="00067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proofErr w:type="spellStart"/>
            <w:r w:rsidRPr="0006716E">
              <w:rPr>
                <w:sz w:val="20"/>
                <w:szCs w:val="20"/>
              </w:rPr>
              <w:t>verificaAdeguatezzaIDD</w:t>
            </w:r>
            <w:proofErr w:type="spellEnd"/>
            <w:r>
              <w:rPr>
                <w:sz w:val="20"/>
                <w:szCs w:val="20"/>
              </w:rPr>
              <w:t>”</w:t>
            </w:r>
          </w:p>
        </w:tc>
      </w:tr>
      <w:tr w:rsidR="0006716E" w:rsidTr="0006716E">
        <w:tc>
          <w:tcPr>
            <w:tcW w:w="2235" w:type="dxa"/>
          </w:tcPr>
          <w:p w:rsidR="0006716E" w:rsidRDefault="0006716E" w:rsidP="0006716E">
            <w:r>
              <w:t>prodotto</w:t>
            </w:r>
          </w:p>
        </w:tc>
        <w:tc>
          <w:tcPr>
            <w:tcW w:w="1559" w:type="dxa"/>
          </w:tcPr>
          <w:p w:rsidR="0006716E" w:rsidRDefault="0006716E" w:rsidP="000106D4">
            <w:proofErr w:type="spellStart"/>
            <w:r>
              <w:t>StringType</w:t>
            </w:r>
            <w:proofErr w:type="spellEnd"/>
          </w:p>
        </w:tc>
        <w:tc>
          <w:tcPr>
            <w:tcW w:w="5984" w:type="dxa"/>
          </w:tcPr>
          <w:p w:rsidR="0006716E" w:rsidRDefault="0006716E" w:rsidP="00067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che così come valorizzato viene passato al servizio</w:t>
            </w:r>
          </w:p>
          <w:p w:rsidR="0006716E" w:rsidRDefault="0006716E" w:rsidP="00067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proofErr w:type="spellStart"/>
            <w:r w:rsidRPr="0006716E">
              <w:rPr>
                <w:sz w:val="20"/>
                <w:szCs w:val="20"/>
              </w:rPr>
              <w:t>verificaAdeguatezzaIDD</w:t>
            </w:r>
            <w:proofErr w:type="spellEnd"/>
            <w:r>
              <w:rPr>
                <w:sz w:val="20"/>
                <w:szCs w:val="20"/>
              </w:rPr>
              <w:t>”</w:t>
            </w:r>
          </w:p>
        </w:tc>
      </w:tr>
    </w:tbl>
    <w:p w:rsidR="0006716E" w:rsidRDefault="0006716E" w:rsidP="000106D4"/>
    <w:p w:rsidR="0075019A" w:rsidRPr="000106D4" w:rsidRDefault="0075019A" w:rsidP="000106D4"/>
    <w:p w:rsidR="009D4F03" w:rsidRDefault="00640482" w:rsidP="009D4F03">
      <w:r>
        <w:t>Nel processo IDD del Ramo III vengono richiamati i servizi</w:t>
      </w:r>
    </w:p>
    <w:p w:rsidR="00640482" w:rsidRDefault="00640482" w:rsidP="009D4F03"/>
    <w:p w:rsidR="00640482" w:rsidRDefault="00640482" w:rsidP="00640482">
      <w:pPr>
        <w:pStyle w:val="Paragrafoelenco"/>
        <w:numPr>
          <w:ilvl w:val="0"/>
          <w:numId w:val="25"/>
        </w:numPr>
      </w:pPr>
      <w:r w:rsidRPr="00E04A0F">
        <w:rPr>
          <w:i/>
        </w:rPr>
        <w:t xml:space="preserve">service/soggetto/infoesimulazione/VerificaAdeguatezzaIDDService/v1 </w:t>
      </w:r>
      <w:r w:rsidR="00E04A0F">
        <w:br/>
      </w:r>
      <w:proofErr w:type="spellStart"/>
      <w:r>
        <w:t>operation</w:t>
      </w:r>
      <w:proofErr w:type="spellEnd"/>
      <w:r>
        <w:t xml:space="preserve"> </w:t>
      </w:r>
      <w:proofErr w:type="spellStart"/>
      <w:r w:rsidRPr="00E04A0F">
        <w:rPr>
          <w:i/>
        </w:rPr>
        <w:t>verificaAdeguatezzaIDD</w:t>
      </w:r>
      <w:proofErr w:type="spellEnd"/>
    </w:p>
    <w:p w:rsidR="00640482" w:rsidRDefault="00640482" w:rsidP="00640482">
      <w:pPr>
        <w:pStyle w:val="Paragrafoelenco"/>
        <w:numPr>
          <w:ilvl w:val="0"/>
          <w:numId w:val="25"/>
        </w:numPr>
      </w:pPr>
      <w:r w:rsidRPr="00E04A0F">
        <w:rPr>
          <w:i/>
        </w:rPr>
        <w:t>service/soggetto/posizionedispositiva/RaccomandazioneIDDService/v1</w:t>
      </w:r>
      <w:r>
        <w:t xml:space="preserve"> </w:t>
      </w:r>
      <w:r w:rsidR="00E04A0F">
        <w:br/>
      </w:r>
      <w:proofErr w:type="spellStart"/>
      <w:r>
        <w:t>operation</w:t>
      </w:r>
      <w:proofErr w:type="spellEnd"/>
      <w:r>
        <w:t xml:space="preserve"> </w:t>
      </w:r>
      <w:proofErr w:type="spellStart"/>
      <w:r w:rsidR="00E04A0F" w:rsidRPr="00E04A0F">
        <w:rPr>
          <w:i/>
        </w:rPr>
        <w:t>genera</w:t>
      </w:r>
      <w:r w:rsidRPr="00E04A0F">
        <w:rPr>
          <w:i/>
        </w:rPr>
        <w:t>Raccomandazione</w:t>
      </w:r>
      <w:proofErr w:type="spellEnd"/>
    </w:p>
    <w:p w:rsidR="00640482" w:rsidRDefault="00640482" w:rsidP="00640482"/>
    <w:p w:rsidR="00640482" w:rsidRDefault="00E04A0F" w:rsidP="00E04A0F">
      <w:r>
        <w:t>rispettivamente per effettuare il controllo di adeguatezza del questionario IDD e la generazione della raccomandazione il cui ID verrà poi passato al servizio del Report di Adeguatezza (</w:t>
      </w:r>
      <w:proofErr w:type="spellStart"/>
      <w:r>
        <w:t>tag</w:t>
      </w:r>
      <w:proofErr w:type="spellEnd"/>
      <w:r>
        <w:t xml:space="preserve"> “</w:t>
      </w:r>
      <w:r w:rsidRPr="00E04A0F">
        <w:rPr>
          <w:i/>
        </w:rPr>
        <w:t>testata/</w:t>
      </w:r>
      <w:proofErr w:type="spellStart"/>
      <w:r w:rsidRPr="00E04A0F">
        <w:rPr>
          <w:i/>
        </w:rPr>
        <w:t>codRaccomandazione</w:t>
      </w:r>
      <w:proofErr w:type="spellEnd"/>
      <w:r>
        <w:t>” del servizio “</w:t>
      </w:r>
      <w:r w:rsidRPr="00E04A0F">
        <w:rPr>
          <w:i/>
        </w:rPr>
        <w:t>service/soggetto/posizionedispositiva/ReportAdeguatezzaService/v1</w:t>
      </w:r>
      <w:r>
        <w:t xml:space="preserve">” </w:t>
      </w:r>
      <w:proofErr w:type="spellStart"/>
      <w:r>
        <w:t>operation</w:t>
      </w:r>
      <w:proofErr w:type="spellEnd"/>
      <w:r>
        <w:t xml:space="preserve"> “</w:t>
      </w:r>
      <w:proofErr w:type="spellStart"/>
      <w:r w:rsidRPr="00E04A0F">
        <w:rPr>
          <w:i/>
        </w:rPr>
        <w:t>generaReportAdeguatezza</w:t>
      </w:r>
      <w:proofErr w:type="spellEnd"/>
      <w:r>
        <w:t>“)</w:t>
      </w:r>
    </w:p>
    <w:p w:rsidR="00640482" w:rsidRDefault="00640482" w:rsidP="009D4F03"/>
    <w:p w:rsidR="00935189" w:rsidRDefault="00935189">
      <w:pPr>
        <w:rPr>
          <w:rFonts w:ascii="Arial" w:hAnsi="Arial"/>
          <w:b/>
          <w:bCs/>
        </w:rPr>
      </w:pPr>
      <w:r>
        <w:br w:type="page"/>
      </w:r>
    </w:p>
    <w:p w:rsidR="00654539" w:rsidRPr="009D4F03" w:rsidRDefault="00654539" w:rsidP="00654539">
      <w:pPr>
        <w:pStyle w:val="Titolo3"/>
      </w:pPr>
      <w:bookmarkStart w:id="34" w:name="_Toc516490953"/>
      <w:r>
        <w:lastRenderedPageBreak/>
        <w:t>Chiamate ai servizi</w:t>
      </w:r>
      <w:bookmarkEnd w:id="34"/>
    </w:p>
    <w:p w:rsidR="00E04A0F" w:rsidRDefault="00E04A0F" w:rsidP="003E5AAB">
      <w:r>
        <w:t xml:space="preserve">Le chiamate ai servizi </w:t>
      </w:r>
      <w:r w:rsidR="00BB51B3">
        <w:t>e l’implementazione dei controlli vengono centralizzati nel nuovo “</w:t>
      </w:r>
      <w:proofErr w:type="spellStart"/>
      <w:r w:rsidR="00BB51B3">
        <w:t>caller</w:t>
      </w:r>
      <w:proofErr w:type="spellEnd"/>
      <w:r w:rsidR="00BB51B3">
        <w:t>” con nome “</w:t>
      </w:r>
      <w:proofErr w:type="spellStart"/>
      <w:r w:rsidR="00BB51B3" w:rsidRPr="00BB51B3">
        <w:t>prgm.pdfwebforms.idd.IddCall</w:t>
      </w:r>
      <w:r w:rsidR="00BB51B3">
        <w:t>er</w:t>
      </w:r>
      <w:proofErr w:type="spellEnd"/>
      <w:r w:rsidR="00BB51B3">
        <w:t xml:space="preserve">” e </w:t>
      </w:r>
      <w:r>
        <w:t>avvengono tramite gli accessi DAO di seguito riportati:</w:t>
      </w:r>
    </w:p>
    <w:p w:rsidR="00E04A0F" w:rsidRDefault="00E04A0F" w:rsidP="003E5AAB"/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8080"/>
          <w:sz w:val="18"/>
          <w:szCs w:val="18"/>
        </w:rPr>
        <w:t>&lt;</w:t>
      </w:r>
      <w:r w:rsidRPr="00E04A0F">
        <w:rPr>
          <w:rFonts w:ascii="Consolas" w:hAnsi="Consolas" w:cs="Consolas"/>
          <w:color w:val="3F7F7F"/>
          <w:sz w:val="18"/>
          <w:szCs w:val="18"/>
          <w:highlight w:val="lightGray"/>
        </w:rPr>
        <w:t>Access</w:t>
      </w:r>
      <w:r w:rsidRPr="00E04A0F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7F007F"/>
          <w:sz w:val="18"/>
          <w:szCs w:val="18"/>
        </w:rPr>
        <w:t>name</w:t>
      </w:r>
      <w:r w:rsidRPr="00E04A0F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verificaQuestionarioIdd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E04A0F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7F007F"/>
          <w:sz w:val="18"/>
          <w:szCs w:val="18"/>
        </w:rPr>
        <w:t>type</w:t>
      </w:r>
      <w:r w:rsidRPr="00E04A0F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DAOOSBAccess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E04A0F">
        <w:rPr>
          <w:rFonts w:ascii="Consolas" w:hAnsi="Consolas" w:cs="Consolas"/>
          <w:sz w:val="18"/>
          <w:szCs w:val="18"/>
        </w:rPr>
        <w:t xml:space="preserve"> </w:t>
      </w:r>
      <w:r w:rsidRPr="00E04A0F">
        <w:rPr>
          <w:rFonts w:ascii="Consolas" w:hAnsi="Consolas" w:cs="Consolas"/>
          <w:color w:val="7F007F"/>
          <w:sz w:val="18"/>
          <w:szCs w:val="18"/>
        </w:rPr>
        <w:t>serviceName</w:t>
      </w:r>
      <w:r w:rsidRPr="00E04A0F">
        <w:rPr>
          <w:rFonts w:ascii="Consolas" w:hAnsi="Consolas" w:cs="Consolas"/>
          <w:color w:val="000000"/>
          <w:sz w:val="18"/>
          <w:szCs w:val="18"/>
        </w:rPr>
        <w:t>=</w:t>
      </w:r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"service/soggetto/infoesimulazione/VerificaAdeguatezzaIDDService/v1"</w:t>
      </w:r>
      <w:r w:rsidRPr="00E04A0F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7F007F"/>
          <w:sz w:val="18"/>
          <w:szCs w:val="18"/>
        </w:rPr>
        <w:t>operationName</w:t>
      </w:r>
      <w:r w:rsidRPr="00E04A0F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verificaAdeguatezzaIDD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E04A0F">
        <w:rPr>
          <w:rFonts w:ascii="Consolas" w:hAnsi="Consolas" w:cs="Consolas"/>
          <w:color w:val="008080"/>
          <w:sz w:val="18"/>
          <w:szCs w:val="18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&lt;</w:t>
      </w:r>
      <w:r w:rsidRPr="00E04A0F">
        <w:rPr>
          <w:rFonts w:ascii="Consolas" w:hAnsi="Consolas" w:cs="Consolas"/>
          <w:color w:val="3F7F7F"/>
          <w:sz w:val="18"/>
          <w:szCs w:val="18"/>
          <w:lang w:val="en-US"/>
        </w:rPr>
        <w:t>Input</w:t>
      </w: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&lt;![CDATA[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>&lt;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soapenv:Envelope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xmlns:soapenv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="http://schemas.xmlsoap.org/soap/envelope/" xmlns:v1="http://common.schema.bmed.it/v1" xmlns:v11="http://infoesimulazione.soggetto.be.schema.bmed.it/VerificaAdeguatezzaIDD/v1"&gt;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</w:t>
      </w:r>
      <w:r w:rsidRPr="00E04A0F">
        <w:rPr>
          <w:rFonts w:ascii="Consolas" w:hAnsi="Consolas" w:cs="Consolas"/>
          <w:color w:val="000000"/>
          <w:sz w:val="18"/>
          <w:szCs w:val="18"/>
        </w:rPr>
        <w:t>&lt;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soapenv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:Body&gt;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&lt;v11: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verificaAdeguatezzaIDD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attrs="input_codiceApplicazioneChiamante@codiceApplicazioneChiamante"&gt;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 &lt;v11: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dataRiferimento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propertyName=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dataRiferimento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"&gt;&lt;/v11: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dataRiferimento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 &lt;v11:prodotto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"input_prodotto@codice"/&gt;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 &lt;v11:questionario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'"/&gt;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 &lt;v11:soggetto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codiceCliente@codice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,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tipoCliente@tipo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"/&gt;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&lt;/v11:verificaAdeguatezzaIDD&gt;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&lt;/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soapenv:Body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>&lt;/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soapenv:Envelope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]]&gt;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&lt;/</w:t>
      </w:r>
      <w:r w:rsidRPr="00E04A0F">
        <w:rPr>
          <w:rFonts w:ascii="Consolas" w:hAnsi="Consolas" w:cs="Consolas"/>
          <w:color w:val="3F7F7F"/>
          <w:sz w:val="18"/>
          <w:szCs w:val="18"/>
          <w:lang w:val="en-US"/>
        </w:rPr>
        <w:t>Input</w:t>
      </w: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&lt;</w:t>
      </w:r>
      <w:r w:rsidRPr="00E04A0F">
        <w:rPr>
          <w:rFonts w:ascii="Consolas" w:hAnsi="Consolas" w:cs="Consolas"/>
          <w:color w:val="3F7F7F"/>
          <w:sz w:val="18"/>
          <w:szCs w:val="18"/>
          <w:lang w:val="en-US"/>
        </w:rPr>
        <w:t>Output</w:t>
      </w: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&lt;![CDATA[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>&lt;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soapenv:Envelope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xmlns:soapenv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="http://schemas.xmlsoap.org/soap/envelope/"&gt;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&lt;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soapenv:Body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xmlns:v1="http://common.schema.bmed.it/v1" xmlns:v11="http://infoesimulazione.soggetto.be.schema.bmed.it/VerificaAdeguatezzaIDD/v1"&gt;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   </w:t>
      </w:r>
      <w:r w:rsidRPr="00E04A0F">
        <w:rPr>
          <w:rFonts w:ascii="Consolas" w:hAnsi="Consolas" w:cs="Consolas"/>
          <w:color w:val="000000"/>
          <w:sz w:val="18"/>
          <w:szCs w:val="18"/>
        </w:rPr>
        <w:t>&lt;v11: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verificaAdeguatezzaIDDResponse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 &lt;v11: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flagEsitoAdeguatezza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propertyName="flagEsitoAdeguatezzaQuestionario"&gt;&lt;/v11:flagEsitoAdeguatezza&gt;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 &lt;v11:questionario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idQuestionarioIdd@codice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    &lt;v11:stato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propertyName=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descrStatoQuestionarioIdd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"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codStatoQuestionarioIdd@codice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"&gt;&lt;/v11:stato&gt;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 &lt;/v11:questionario&gt;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&lt;/v11: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verificaAdeguatezzaIDDResponse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&lt;/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soapenv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:Body&gt;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>&lt;/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soapenv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Envelope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8080"/>
          <w:sz w:val="18"/>
          <w:szCs w:val="18"/>
        </w:rPr>
        <w:t>]]&gt;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8080"/>
          <w:sz w:val="18"/>
          <w:szCs w:val="18"/>
        </w:rPr>
        <w:t>&lt;/</w:t>
      </w:r>
      <w:r w:rsidRPr="00E04A0F">
        <w:rPr>
          <w:rFonts w:ascii="Consolas" w:hAnsi="Consolas" w:cs="Consolas"/>
          <w:color w:val="3F7F7F"/>
          <w:sz w:val="18"/>
          <w:szCs w:val="18"/>
        </w:rPr>
        <w:t>Output</w:t>
      </w:r>
      <w:r w:rsidRPr="00E04A0F">
        <w:rPr>
          <w:rFonts w:ascii="Consolas" w:hAnsi="Consolas" w:cs="Consolas"/>
          <w:color w:val="008080"/>
          <w:sz w:val="18"/>
          <w:szCs w:val="18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8080"/>
          <w:sz w:val="18"/>
          <w:szCs w:val="18"/>
        </w:rPr>
        <w:t>&lt;/</w:t>
      </w:r>
      <w:r w:rsidRPr="00E04A0F">
        <w:rPr>
          <w:rFonts w:ascii="Consolas" w:hAnsi="Consolas" w:cs="Consolas"/>
          <w:color w:val="3F7F7F"/>
          <w:sz w:val="18"/>
          <w:szCs w:val="18"/>
          <w:highlight w:val="lightGray"/>
        </w:rPr>
        <w:t>Access</w:t>
      </w:r>
      <w:r w:rsidRPr="00E04A0F">
        <w:rPr>
          <w:rFonts w:ascii="Consolas" w:hAnsi="Consolas" w:cs="Consolas"/>
          <w:color w:val="008080"/>
          <w:sz w:val="18"/>
          <w:szCs w:val="18"/>
        </w:rPr>
        <w:t>&gt;</w:t>
      </w:r>
      <w:r w:rsidRPr="00E04A0F">
        <w:rPr>
          <w:rFonts w:ascii="Consolas" w:hAnsi="Consolas" w:cs="Consolas"/>
          <w:color w:val="000000"/>
          <w:sz w:val="18"/>
          <w:szCs w:val="18"/>
        </w:rPr>
        <w:tab/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8080"/>
          <w:sz w:val="18"/>
          <w:szCs w:val="18"/>
        </w:rPr>
        <w:t>&lt;</w:t>
      </w:r>
      <w:r w:rsidRPr="00E04A0F">
        <w:rPr>
          <w:rFonts w:ascii="Consolas" w:hAnsi="Consolas" w:cs="Consolas"/>
          <w:color w:val="3F7F7F"/>
          <w:sz w:val="18"/>
          <w:szCs w:val="18"/>
        </w:rPr>
        <w:t>Access</w:t>
      </w:r>
      <w:r w:rsidRPr="00E04A0F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7F007F"/>
          <w:sz w:val="18"/>
          <w:szCs w:val="18"/>
        </w:rPr>
        <w:t>name</w:t>
      </w:r>
      <w:r w:rsidRPr="00E04A0F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generaRaccomandazioneIdd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E04A0F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7F007F"/>
          <w:sz w:val="18"/>
          <w:szCs w:val="18"/>
        </w:rPr>
        <w:t>type</w:t>
      </w:r>
      <w:r w:rsidRPr="00E04A0F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DAOOSBAccess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E04A0F">
        <w:rPr>
          <w:rFonts w:ascii="Consolas" w:hAnsi="Consolas" w:cs="Consolas"/>
          <w:sz w:val="18"/>
          <w:szCs w:val="18"/>
        </w:rPr>
        <w:t xml:space="preserve"> </w:t>
      </w:r>
      <w:r w:rsidRPr="00E04A0F">
        <w:rPr>
          <w:rFonts w:ascii="Consolas" w:hAnsi="Consolas" w:cs="Consolas"/>
          <w:color w:val="7F007F"/>
          <w:sz w:val="18"/>
          <w:szCs w:val="18"/>
        </w:rPr>
        <w:t>serviceName</w:t>
      </w:r>
      <w:r w:rsidRPr="00E04A0F">
        <w:rPr>
          <w:rFonts w:ascii="Consolas" w:hAnsi="Consolas" w:cs="Consolas"/>
          <w:color w:val="000000"/>
          <w:sz w:val="18"/>
          <w:szCs w:val="18"/>
        </w:rPr>
        <w:t>=</w:t>
      </w:r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"service/soggetto/posizionedispositiva/RaccomandazioneIDDService/v1"</w:t>
      </w:r>
      <w:r w:rsidRPr="00E04A0F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7F007F"/>
          <w:sz w:val="18"/>
          <w:szCs w:val="18"/>
        </w:rPr>
        <w:t>operationName</w:t>
      </w:r>
      <w:r w:rsidRPr="00E04A0F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generaRaccomandazione</w:t>
      </w:r>
      <w:proofErr w:type="spellEnd"/>
      <w:r w:rsidRPr="00E04A0F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E04A0F">
        <w:rPr>
          <w:rFonts w:ascii="Consolas" w:hAnsi="Consolas" w:cs="Consolas"/>
          <w:color w:val="008080"/>
          <w:sz w:val="18"/>
          <w:szCs w:val="18"/>
        </w:rPr>
        <w:t>&gt;</w:t>
      </w:r>
    </w:p>
    <w:p w:rsidR="00E04A0F" w:rsidRPr="00F1663C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F1663C">
        <w:rPr>
          <w:rFonts w:ascii="Consolas" w:hAnsi="Consolas" w:cs="Consolas"/>
          <w:color w:val="008080"/>
          <w:sz w:val="18"/>
          <w:szCs w:val="18"/>
          <w:lang w:val="en-US"/>
        </w:rPr>
        <w:t>&lt;</w:t>
      </w:r>
      <w:r w:rsidRPr="00F1663C">
        <w:rPr>
          <w:rFonts w:ascii="Consolas" w:hAnsi="Consolas" w:cs="Consolas"/>
          <w:color w:val="3F7F7F"/>
          <w:sz w:val="18"/>
          <w:szCs w:val="18"/>
          <w:lang w:val="en-US"/>
        </w:rPr>
        <w:t>Input</w:t>
      </w:r>
      <w:r w:rsidRPr="00F1663C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E04A0F" w:rsidRPr="00F1663C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F1663C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F1663C">
        <w:rPr>
          <w:rFonts w:ascii="Consolas" w:hAnsi="Consolas" w:cs="Consolas"/>
          <w:color w:val="008080"/>
          <w:sz w:val="18"/>
          <w:szCs w:val="18"/>
          <w:lang w:val="en-US"/>
        </w:rPr>
        <w:t>&lt;![CDATA[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F1663C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F1663C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&lt;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soapenv:Envelope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xmlns:soapenv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="http://schemas.xmlsoap.org/soap/envelope/" xmlns:v1="http://common.schema.bmed.it/v1" xmlns:v11="http://posizionedispositiva.soggetto.be.schema.bmed.it/RaccomandazioneIDD/v1"&gt;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</w:t>
      </w:r>
      <w:r w:rsidRPr="00E04A0F">
        <w:rPr>
          <w:rFonts w:ascii="Consolas" w:hAnsi="Consolas" w:cs="Consolas"/>
          <w:color w:val="000000"/>
          <w:sz w:val="18"/>
          <w:szCs w:val="18"/>
        </w:rPr>
        <w:t>&lt;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soapenv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:Body&gt;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&lt;v11: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generaRaccomandazione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&lt;v11: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dataCreazione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'"/&gt;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&lt;v11:dispositive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'"/&gt;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&lt;v11: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flagGenerazioneDaSede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'"/&gt;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>&lt;v11: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prodottoCommerciale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"input_prodotto@codice"/&gt;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&lt;v11:questionario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idQuestionarioIdd@codice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"/&gt;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lastRenderedPageBreak/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&lt;v11:raccomandazione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'"/&gt;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&lt;v11:soggetto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codiceCliente@codice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,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tipoCliente@tipo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"/&gt;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&lt;/v11:generaRaccomandazione&gt;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&lt;/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soapenv:Body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>&lt;/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soapenv:Envelope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]]&gt;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&lt;/</w:t>
      </w:r>
      <w:r w:rsidRPr="00E04A0F">
        <w:rPr>
          <w:rFonts w:ascii="Consolas" w:hAnsi="Consolas" w:cs="Consolas"/>
          <w:color w:val="3F7F7F"/>
          <w:sz w:val="18"/>
          <w:szCs w:val="18"/>
          <w:lang w:val="en-US"/>
        </w:rPr>
        <w:t>Input</w:t>
      </w: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&lt;</w:t>
      </w:r>
      <w:r w:rsidRPr="00E04A0F">
        <w:rPr>
          <w:rFonts w:ascii="Consolas" w:hAnsi="Consolas" w:cs="Consolas"/>
          <w:color w:val="3F7F7F"/>
          <w:sz w:val="18"/>
          <w:szCs w:val="18"/>
          <w:lang w:val="en-US"/>
        </w:rPr>
        <w:t>Output</w:t>
      </w: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8080"/>
          <w:sz w:val="18"/>
          <w:szCs w:val="18"/>
          <w:lang w:val="en-US"/>
        </w:rPr>
        <w:t>&lt;![CDATA[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>&lt;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soapenv:Envelope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xmlns:soapenv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="http://schemas.xmlsoap.org/soap/envelope/"&gt;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&lt;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soapenv:Body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xmlns:v1="http://common.schema.bmed.it/v1" xmlns:v11="http://posizionedispositiva.soggetto.be.schema.bmed.it/RaccomandazioneIDD/v1"&gt;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   </w:t>
      </w:r>
      <w:r w:rsidRPr="00E04A0F">
        <w:rPr>
          <w:rFonts w:ascii="Consolas" w:hAnsi="Consolas" w:cs="Consolas"/>
          <w:color w:val="000000"/>
          <w:sz w:val="18"/>
          <w:szCs w:val="18"/>
        </w:rPr>
        <w:t>&lt;v11: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generaRaccomandazioneResponse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   &lt;v11: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codiceRaccomandazione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propertyName=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idRaccomandazioneIdd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"&gt;&lt;/v11: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codiceRaccomandazione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   &lt;/v11: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generaRaccomandazioneResponse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 xml:space="preserve">   &lt;/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soapenv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:Body&gt;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</w:rPr>
        <w:tab/>
        <w:t>&lt;/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soapenv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: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Envelope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&gt;</w:t>
      </w:r>
      <w:r w:rsidRPr="00E04A0F">
        <w:rPr>
          <w:rFonts w:ascii="Consolas" w:hAnsi="Consolas" w:cs="Consolas"/>
          <w:color w:val="000000"/>
          <w:sz w:val="18"/>
          <w:szCs w:val="18"/>
        </w:rPr>
        <w:tab/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8080"/>
          <w:sz w:val="18"/>
          <w:szCs w:val="18"/>
        </w:rPr>
        <w:t>]]&gt;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8080"/>
          <w:sz w:val="18"/>
          <w:szCs w:val="18"/>
        </w:rPr>
        <w:t>&lt;/</w:t>
      </w:r>
      <w:r w:rsidRPr="00E04A0F">
        <w:rPr>
          <w:rFonts w:ascii="Consolas" w:hAnsi="Consolas" w:cs="Consolas"/>
          <w:color w:val="3F7F7F"/>
          <w:sz w:val="18"/>
          <w:szCs w:val="18"/>
        </w:rPr>
        <w:t>Output</w:t>
      </w:r>
      <w:r w:rsidRPr="00E04A0F">
        <w:rPr>
          <w:rFonts w:ascii="Consolas" w:hAnsi="Consolas" w:cs="Consolas"/>
          <w:color w:val="008080"/>
          <w:sz w:val="18"/>
          <w:szCs w:val="18"/>
        </w:rPr>
        <w:t>&gt;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8080"/>
          <w:sz w:val="18"/>
          <w:szCs w:val="18"/>
        </w:rPr>
        <w:t>&lt;/</w:t>
      </w:r>
      <w:r w:rsidRPr="00E04A0F">
        <w:rPr>
          <w:rFonts w:ascii="Consolas" w:hAnsi="Consolas" w:cs="Consolas"/>
          <w:color w:val="3F7F7F"/>
          <w:sz w:val="18"/>
          <w:szCs w:val="18"/>
        </w:rPr>
        <w:t>Access</w:t>
      </w:r>
      <w:r w:rsidRPr="00E04A0F">
        <w:rPr>
          <w:rFonts w:ascii="Consolas" w:hAnsi="Consolas" w:cs="Consolas"/>
          <w:color w:val="008080"/>
          <w:sz w:val="18"/>
          <w:szCs w:val="18"/>
        </w:rPr>
        <w:t>&gt;</w:t>
      </w:r>
      <w:r w:rsidRPr="00E04A0F">
        <w:rPr>
          <w:rFonts w:ascii="Consolas" w:hAnsi="Consolas" w:cs="Consolas"/>
          <w:color w:val="000000"/>
          <w:sz w:val="18"/>
          <w:szCs w:val="18"/>
        </w:rPr>
        <w:tab/>
      </w:r>
    </w:p>
    <w:p w:rsidR="00E04A0F" w:rsidRDefault="00E04A0F" w:rsidP="003E5AAB"/>
    <w:p w:rsidR="00E04A0F" w:rsidRDefault="00E04A0F" w:rsidP="003E5AAB">
      <w:r>
        <w:t>sfruttando il modello di I/O “</w:t>
      </w:r>
      <w:proofErr w:type="spellStart"/>
      <w:r w:rsidRPr="00E04A0F">
        <w:rPr>
          <w:i/>
        </w:rPr>
        <w:t>prgm.pdfwebforms.idd.IddCallModel</w:t>
      </w:r>
      <w:proofErr w:type="spellEnd"/>
      <w:r>
        <w:t>”</w:t>
      </w:r>
      <w:r w:rsidR="00EB7A57">
        <w:t xml:space="preserve"> del quale si riportano le proprietà significative</w:t>
      </w:r>
    </w:p>
    <w:p w:rsidR="00E04A0F" w:rsidRDefault="00E04A0F" w:rsidP="003E5AAB"/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>
        <w:rPr>
          <w:rFonts w:ascii="Consolas" w:hAnsi="Consolas" w:cs="Consolas"/>
          <w:color w:val="3F7F5F"/>
          <w:sz w:val="18"/>
          <w:szCs w:val="18"/>
          <w:lang w:val="en-US"/>
        </w:rPr>
        <w:t>/</w:t>
      </w:r>
      <w:r w:rsidRPr="00E04A0F">
        <w:rPr>
          <w:rFonts w:ascii="Consolas" w:hAnsi="Consolas" w:cs="Consolas"/>
          <w:color w:val="3F7F5F"/>
          <w:sz w:val="18"/>
          <w:szCs w:val="18"/>
          <w:lang w:val="en-US"/>
        </w:rPr>
        <w:t>/ Input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  <w:lang w:val="en-US"/>
        </w:rPr>
        <w:t>dataRiferimento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new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  <w:lang w:val="en-US"/>
        </w:rPr>
        <w:t>codiceCliente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new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  <w:lang w:val="en-US"/>
        </w:rPr>
        <w:t>tipoCliente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new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  <w:lang w:val="en-US"/>
        </w:rPr>
        <w:t>pdfInstanceId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new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ProvideIddDataResponse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0000C0"/>
          <w:sz w:val="18"/>
          <w:szCs w:val="18"/>
        </w:rPr>
        <w:t>input</w:t>
      </w:r>
      <w:r w:rsidRPr="00E04A0F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E04A0F">
        <w:rPr>
          <w:rFonts w:ascii="Consolas" w:hAnsi="Consolas" w:cs="Consolas"/>
          <w:b/>
          <w:bCs/>
          <w:color w:val="7F0055"/>
          <w:sz w:val="18"/>
          <w:szCs w:val="18"/>
        </w:rPr>
        <w:t>null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;</w:t>
      </w:r>
      <w:r w:rsidRPr="00E04A0F">
        <w:rPr>
          <w:rFonts w:ascii="Consolas" w:hAnsi="Consolas" w:cs="Consolas"/>
          <w:color w:val="000000"/>
          <w:sz w:val="18"/>
          <w:szCs w:val="18"/>
        </w:rPr>
        <w:tab/>
      </w:r>
      <w:r w:rsidRPr="00E04A0F">
        <w:rPr>
          <w:rFonts w:ascii="Consolas" w:hAnsi="Consolas" w:cs="Consolas"/>
          <w:color w:val="3F7F5F"/>
          <w:sz w:val="18"/>
          <w:szCs w:val="18"/>
        </w:rPr>
        <w:t xml:space="preserve">// </w:t>
      </w:r>
      <w:r w:rsidRPr="00E04A0F">
        <w:rPr>
          <w:rFonts w:ascii="Consolas" w:hAnsi="Consolas" w:cs="Consolas"/>
          <w:color w:val="3F7F5F"/>
          <w:sz w:val="18"/>
          <w:szCs w:val="18"/>
          <w:u w:val="single"/>
        </w:rPr>
        <w:t>Ritornato</w:t>
      </w:r>
      <w:r w:rsidRPr="00E04A0F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E04A0F">
        <w:rPr>
          <w:rFonts w:ascii="Consolas" w:hAnsi="Consolas" w:cs="Consolas"/>
          <w:color w:val="3F7F5F"/>
          <w:sz w:val="18"/>
          <w:szCs w:val="18"/>
          <w:u w:val="single"/>
        </w:rPr>
        <w:t>dalla</w:t>
      </w:r>
      <w:r w:rsidRPr="00E04A0F">
        <w:rPr>
          <w:rFonts w:ascii="Consolas" w:hAnsi="Consolas" w:cs="Consolas"/>
          <w:color w:val="3F7F5F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3F7F5F"/>
          <w:sz w:val="18"/>
          <w:szCs w:val="18"/>
        </w:rPr>
        <w:t>callback</w:t>
      </w:r>
      <w:proofErr w:type="spellEnd"/>
      <w:r w:rsidRPr="00E04A0F">
        <w:rPr>
          <w:rFonts w:ascii="Consolas" w:hAnsi="Consolas" w:cs="Consolas"/>
          <w:color w:val="3F7F5F"/>
          <w:sz w:val="18"/>
          <w:szCs w:val="18"/>
        </w:rPr>
        <w:t xml:space="preserve"> "</w:t>
      </w:r>
      <w:proofErr w:type="spellStart"/>
      <w:r w:rsidRPr="00E04A0F">
        <w:rPr>
          <w:rFonts w:ascii="Consolas" w:hAnsi="Consolas" w:cs="Consolas"/>
          <w:color w:val="3F7F5F"/>
          <w:sz w:val="18"/>
          <w:szCs w:val="18"/>
        </w:rPr>
        <w:t>provideIddData</w:t>
      </w:r>
      <w:proofErr w:type="spellEnd"/>
      <w:r w:rsidRPr="00E04A0F">
        <w:rPr>
          <w:rFonts w:ascii="Consolas" w:hAnsi="Consolas" w:cs="Consolas"/>
          <w:color w:val="3F7F5F"/>
          <w:sz w:val="18"/>
          <w:szCs w:val="18"/>
        </w:rPr>
        <w:t xml:space="preserve">" </w:t>
      </w:r>
      <w:r w:rsidRPr="00E04A0F">
        <w:rPr>
          <w:rFonts w:ascii="Consolas" w:hAnsi="Consolas" w:cs="Consolas"/>
          <w:color w:val="3F7F5F"/>
          <w:sz w:val="18"/>
          <w:szCs w:val="18"/>
          <w:u w:val="single"/>
        </w:rPr>
        <w:t>del</w:t>
      </w:r>
      <w:r w:rsidRPr="00E04A0F">
        <w:rPr>
          <w:rFonts w:ascii="Consolas" w:hAnsi="Consolas" w:cs="Consolas"/>
          <w:color w:val="3F7F5F"/>
          <w:sz w:val="18"/>
          <w:szCs w:val="18"/>
        </w:rPr>
        <w:t xml:space="preserve"> driver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color w:val="000000"/>
          <w:sz w:val="18"/>
          <w:szCs w:val="18"/>
        </w:rPr>
        <w:tab/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3F7F5F"/>
          <w:sz w:val="18"/>
          <w:szCs w:val="18"/>
          <w:lang w:val="en-US"/>
        </w:rPr>
        <w:t>// Output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</w:t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  <w:lang w:val="en-US"/>
        </w:rPr>
        <w:t>flagEsitoAdeguatezzaQuestionario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new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</w:t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  <w:lang w:val="en-US"/>
        </w:rPr>
        <w:t>idQuestionarioIdd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 = </w:t>
      </w: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new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</w:t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  <w:lang w:val="en-US"/>
        </w:rPr>
        <w:t>codStatoQuestionarioIdd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new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</w:t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  <w:lang w:val="en-US"/>
        </w:rPr>
        <w:t>descrStatoQuestionarioIdd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E04A0F">
        <w:rPr>
          <w:rFonts w:ascii="Consolas" w:hAnsi="Consolas" w:cs="Consolas"/>
          <w:b/>
          <w:bCs/>
          <w:color w:val="7F0055"/>
          <w:sz w:val="18"/>
          <w:szCs w:val="18"/>
          <w:lang w:val="en-US"/>
        </w:rPr>
        <w:t>new</w:t>
      </w: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E04A0F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     </w:t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</w:rPr>
        <w:t>flagEsitoAdeguatezzaRaccomandazione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E04A0F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();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     </w:t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</w:rPr>
        <w:t>idRaccomandazioneIdd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 = </w:t>
      </w:r>
      <w:proofErr w:type="spellStart"/>
      <w:r w:rsidRPr="00E04A0F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(); </w:t>
      </w:r>
      <w:r w:rsidRPr="00E04A0F">
        <w:rPr>
          <w:rFonts w:ascii="Consolas" w:hAnsi="Consolas" w:cs="Consolas"/>
          <w:color w:val="3F7F5F"/>
          <w:sz w:val="18"/>
          <w:szCs w:val="18"/>
        </w:rPr>
        <w:t xml:space="preserve">// Input/Output in </w:t>
      </w:r>
      <w:r w:rsidRPr="00E04A0F">
        <w:rPr>
          <w:rFonts w:ascii="Consolas" w:hAnsi="Consolas" w:cs="Consolas"/>
          <w:color w:val="3F7F5F"/>
          <w:sz w:val="18"/>
          <w:szCs w:val="18"/>
          <w:u w:val="single"/>
        </w:rPr>
        <w:t>caso</w:t>
      </w:r>
      <w:r w:rsidRPr="00E04A0F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E04A0F">
        <w:rPr>
          <w:rFonts w:ascii="Consolas" w:hAnsi="Consolas" w:cs="Consolas"/>
          <w:color w:val="3F7F5F"/>
          <w:sz w:val="18"/>
          <w:szCs w:val="18"/>
          <w:u w:val="single"/>
        </w:rPr>
        <w:t>si</w:t>
      </w:r>
      <w:r w:rsidRPr="00E04A0F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E04A0F">
        <w:rPr>
          <w:rFonts w:ascii="Consolas" w:hAnsi="Consolas" w:cs="Consolas"/>
          <w:color w:val="3F7F5F"/>
          <w:sz w:val="18"/>
          <w:szCs w:val="18"/>
          <w:u w:val="single"/>
        </w:rPr>
        <w:t>adeguatezza</w:t>
      </w:r>
      <w:r w:rsidRPr="00E04A0F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E04A0F">
        <w:rPr>
          <w:rFonts w:ascii="Consolas" w:hAnsi="Consolas" w:cs="Consolas"/>
          <w:color w:val="3F7F5F"/>
          <w:sz w:val="18"/>
          <w:szCs w:val="18"/>
          <w:u w:val="single"/>
        </w:rPr>
        <w:t>sul</w:t>
      </w:r>
      <w:r w:rsidRPr="00E04A0F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E04A0F">
        <w:rPr>
          <w:rFonts w:ascii="Consolas" w:hAnsi="Consolas" w:cs="Consolas"/>
          <w:color w:val="3F7F5F"/>
          <w:sz w:val="18"/>
          <w:szCs w:val="18"/>
          <w:u w:val="single"/>
        </w:rPr>
        <w:t>questionario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     </w:t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</w:rPr>
        <w:t>codStatoRaccomandazioneIdd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E04A0F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();</w:t>
      </w:r>
    </w:p>
    <w:p w:rsidR="00E04A0F" w:rsidRPr="00E04A0F" w:rsidRDefault="00E04A0F" w:rsidP="00E04A0F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04A0F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     </w:t>
      </w:r>
      <w:proofErr w:type="spellStart"/>
      <w:r w:rsidRPr="00E04A0F">
        <w:rPr>
          <w:rFonts w:ascii="Consolas" w:hAnsi="Consolas" w:cs="Consolas"/>
          <w:color w:val="0000C0"/>
          <w:sz w:val="18"/>
          <w:szCs w:val="18"/>
        </w:rPr>
        <w:t>descrStatoRaccomandazioneIdd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E04A0F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E04A0F">
        <w:rPr>
          <w:rFonts w:ascii="Consolas" w:hAnsi="Consolas" w:cs="Consolas"/>
          <w:color w:val="000000"/>
          <w:sz w:val="18"/>
          <w:szCs w:val="18"/>
        </w:rPr>
        <w:t>StringType</w:t>
      </w:r>
      <w:proofErr w:type="spellEnd"/>
      <w:r w:rsidRPr="00E04A0F">
        <w:rPr>
          <w:rFonts w:ascii="Consolas" w:hAnsi="Consolas" w:cs="Consolas"/>
          <w:color w:val="000000"/>
          <w:sz w:val="18"/>
          <w:szCs w:val="18"/>
        </w:rPr>
        <w:t>();</w:t>
      </w:r>
    </w:p>
    <w:p w:rsidR="00E04A0F" w:rsidRDefault="00E04A0F" w:rsidP="003E5AAB"/>
    <w:p w:rsidR="001B123E" w:rsidRDefault="001B123E">
      <w:pPr>
        <w:rPr>
          <w:rFonts w:ascii="Arial" w:hAnsi="Arial"/>
          <w:b/>
          <w:bCs/>
        </w:rPr>
      </w:pPr>
      <w:r>
        <w:br w:type="page"/>
      </w:r>
    </w:p>
    <w:p w:rsidR="00935189" w:rsidRDefault="00935189" w:rsidP="00935189">
      <w:pPr>
        <w:pStyle w:val="Titolo3"/>
      </w:pPr>
      <w:bookmarkStart w:id="35" w:name="_Toc516490954"/>
      <w:r>
        <w:lastRenderedPageBreak/>
        <w:t>Controlli</w:t>
      </w:r>
      <w:bookmarkEnd w:id="35"/>
    </w:p>
    <w:p w:rsidR="00E04A0F" w:rsidRDefault="00BB51B3" w:rsidP="003E5AAB">
      <w:r>
        <w:t xml:space="preserve">I metodi per il controllo dello stato del questionario, centralizzati nel </w:t>
      </w:r>
      <w:proofErr w:type="spellStart"/>
      <w:r>
        <w:t>caller</w:t>
      </w:r>
      <w:proofErr w:type="spellEnd"/>
      <w:r>
        <w:t>, vengono richiamati durante il processo di compilazione in modo da esporne i risultati così come richiesto in analisi.</w:t>
      </w:r>
    </w:p>
    <w:p w:rsidR="00BB51B3" w:rsidRDefault="00BB51B3" w:rsidP="003E5AAB">
      <w:r>
        <w:t>I metodi che li racchiudono sono i seguenti:</w:t>
      </w:r>
    </w:p>
    <w:p w:rsidR="00BB51B3" w:rsidRDefault="00BB51B3" w:rsidP="003E5AAB"/>
    <w:p w:rsidR="00BB51B3" w:rsidRDefault="00BB51B3" w:rsidP="00BB51B3">
      <w:proofErr w:type="spellStart"/>
      <w:r w:rsidRPr="00BB51B3">
        <w:rPr>
          <w:i/>
        </w:rPr>
        <w:t>verificaIddInApertura</w:t>
      </w:r>
      <w:proofErr w:type="spellEnd"/>
      <w:r>
        <w:t>: richiamato all’apertura delle bozze e in ogni caso quando il messaggio d’errore non deve risultare bloccante</w:t>
      </w:r>
    </w:p>
    <w:p w:rsidR="00BB51B3" w:rsidRDefault="00BB51B3" w:rsidP="00BB51B3">
      <w:proofErr w:type="spellStart"/>
      <w:r w:rsidRPr="00BB51B3">
        <w:rPr>
          <w:i/>
        </w:rPr>
        <w:t>verificaIddInMifid</w:t>
      </w:r>
      <w:proofErr w:type="spellEnd"/>
      <w:r>
        <w:t>: richiamato prima di procedere con il completamento e in ogni caso quando il messaggio d’errore deve risultare bloccante</w:t>
      </w:r>
    </w:p>
    <w:p w:rsidR="00BB51B3" w:rsidRDefault="00BB51B3" w:rsidP="003E5AAB"/>
    <w:p w:rsidR="00BB51B3" w:rsidRDefault="00EB7A57" w:rsidP="003E5AAB">
      <w:r>
        <w:t xml:space="preserve">Il risultato alla chiamata di verifica viene </w:t>
      </w:r>
      <w:proofErr w:type="spellStart"/>
      <w:r>
        <w:t>rimappato</w:t>
      </w:r>
      <w:proofErr w:type="spellEnd"/>
      <w:r>
        <w:t xml:space="preserve"> in modo tale da presentare lo stato del questionario ad un livello più astratto rispetto alle specifiche situazioni (</w:t>
      </w:r>
      <w:proofErr w:type="spellStart"/>
      <w:r>
        <w:t>id</w:t>
      </w:r>
      <w:proofErr w:type="spellEnd"/>
      <w:r>
        <w:t xml:space="preserve"> questionario mancante, </w:t>
      </w:r>
      <w:proofErr w:type="spellStart"/>
      <w:r>
        <w:t>flagAdeguatezza</w:t>
      </w:r>
      <w:proofErr w:type="spellEnd"/>
      <w:r>
        <w:t xml:space="preserve"> = false) per cui gli stati ad oggi gestiti sono i seguenti:</w:t>
      </w:r>
    </w:p>
    <w:p w:rsidR="00EB7A57" w:rsidRDefault="00EB7A57" w:rsidP="003E5AAB"/>
    <w:p w:rsidR="00EB7A57" w:rsidRDefault="00EB7A57" w:rsidP="00EB7A57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i/>
          <w:iCs/>
          <w:color w:val="0000C0"/>
          <w:sz w:val="20"/>
          <w:szCs w:val="20"/>
          <w:highlight w:val="yellow"/>
        </w:rPr>
        <w:t>INESISTENTE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"00"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 xml:space="preserve">quando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idQuestionarioIdd</w:t>
      </w:r>
      <w:proofErr w:type="spellEnd"/>
      <w:r>
        <w:rPr>
          <w:rFonts w:ascii="Consolas" w:hAnsi="Consolas" w:cs="Consolas"/>
          <w:color w:val="3F7F5F"/>
          <w:sz w:val="20"/>
          <w:szCs w:val="20"/>
          <w:u w:val="single"/>
        </w:rPr>
        <w:t xml:space="preserve"> non risulta valorizzato</w:t>
      </w:r>
    </w:p>
    <w:p w:rsidR="00EB7A57" w:rsidRDefault="00EB7A57" w:rsidP="00EB7A57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i/>
          <w:iCs/>
          <w:color w:val="0000C0"/>
          <w:sz w:val="20"/>
          <w:szCs w:val="20"/>
        </w:rPr>
        <w:t>PROVVISORIO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"10"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B7A57" w:rsidRDefault="00EB7A57" w:rsidP="00EB7A57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i/>
          <w:iCs/>
          <w:color w:val="0000C0"/>
          <w:sz w:val="20"/>
          <w:szCs w:val="20"/>
        </w:rPr>
        <w:t>VALIDO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"20"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B7A57" w:rsidRDefault="00EB7A57" w:rsidP="00EB7A57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i/>
          <w:iCs/>
          <w:color w:val="0000C0"/>
          <w:sz w:val="20"/>
          <w:szCs w:val="20"/>
        </w:rPr>
        <w:t>SCADUTO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"30"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B7A57" w:rsidRDefault="00EB7A57" w:rsidP="00EB7A57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i/>
          <w:iCs/>
          <w:color w:val="0000C0"/>
          <w:sz w:val="20"/>
          <w:szCs w:val="20"/>
        </w:rPr>
        <w:t>ANNULLATO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"40"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B7A57" w:rsidRDefault="00EB7A57" w:rsidP="00EB7A57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i/>
          <w:iCs/>
          <w:color w:val="0000C0"/>
          <w:sz w:val="20"/>
          <w:szCs w:val="20"/>
        </w:rPr>
        <w:t>SOSPESO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"50"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B7A57" w:rsidRDefault="00EB7A57" w:rsidP="00EB7A57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i/>
          <w:iCs/>
          <w:color w:val="0000C0"/>
          <w:sz w:val="20"/>
          <w:szCs w:val="20"/>
        </w:rPr>
        <w:t>DA_RICOMPILARE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"60"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B7A57" w:rsidRDefault="00EB7A57" w:rsidP="00EB7A57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i/>
          <w:iCs/>
          <w:color w:val="0000C0"/>
          <w:sz w:val="20"/>
          <w:szCs w:val="20"/>
        </w:rPr>
        <w:t>INCOMPLETO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"70"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B7A57" w:rsidRDefault="00EB7A57" w:rsidP="00EB7A57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i/>
          <w:iCs/>
          <w:color w:val="0000C0"/>
          <w:sz w:val="20"/>
          <w:szCs w:val="20"/>
        </w:rPr>
        <w:t>INCOERENTE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= </w:t>
      </w:r>
      <w:r>
        <w:rPr>
          <w:rFonts w:ascii="Consolas" w:hAnsi="Consolas" w:cs="Consolas"/>
          <w:color w:val="2A00FF"/>
          <w:sz w:val="20"/>
          <w:szCs w:val="20"/>
        </w:rPr>
        <w:t>"99"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 xml:space="preserve">quando </w:t>
      </w:r>
      <w:proofErr w:type="spellStart"/>
      <w:r w:rsidR="00373551">
        <w:rPr>
          <w:rFonts w:ascii="Consolas" w:hAnsi="Consolas" w:cs="Consolas"/>
          <w:color w:val="3F7F5F"/>
          <w:sz w:val="20"/>
          <w:szCs w:val="20"/>
          <w:u w:val="single"/>
        </w:rPr>
        <w:t>f</w:t>
      </w:r>
      <w:r w:rsidRPr="00EB7A57">
        <w:rPr>
          <w:rFonts w:ascii="Consolas" w:hAnsi="Consolas" w:cs="Consolas"/>
          <w:color w:val="3F7F5F"/>
          <w:sz w:val="20"/>
          <w:szCs w:val="20"/>
          <w:u w:val="single"/>
        </w:rPr>
        <w:t>lagEsitoAdeguatezzaQuestionario</w:t>
      </w:r>
      <w:proofErr w:type="spellEnd"/>
      <w:r>
        <w:rPr>
          <w:rFonts w:ascii="Consolas" w:hAnsi="Consolas" w:cs="Consolas"/>
          <w:color w:val="3F7F5F"/>
          <w:sz w:val="20"/>
          <w:szCs w:val="20"/>
          <w:u w:val="single"/>
        </w:rPr>
        <w:t xml:space="preserve"> !=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true</w:t>
      </w:r>
      <w:proofErr w:type="spellEnd"/>
    </w:p>
    <w:p w:rsidR="00EB7A57" w:rsidRDefault="00EB7A57" w:rsidP="003E5AAB"/>
    <w:p w:rsidR="00EB7A57" w:rsidRDefault="001E7293" w:rsidP="003E5AAB">
      <w:r>
        <w:t>A</w:t>
      </w:r>
      <w:r w:rsidR="00EB7A57">
        <w:t xml:space="preserve"> fronte di questi stati il controlli sono i seguenti</w:t>
      </w:r>
    </w:p>
    <w:p w:rsidR="00EB7A57" w:rsidRDefault="00EB7A57" w:rsidP="003E5AAB"/>
    <w:p w:rsidR="001E7293" w:rsidRDefault="00EB7A57" w:rsidP="001E7293">
      <w:proofErr w:type="spellStart"/>
      <w:r w:rsidRPr="00BB51B3">
        <w:rPr>
          <w:i/>
        </w:rPr>
        <w:t>verificaIddInApertura</w:t>
      </w:r>
      <w:proofErr w:type="spellEnd"/>
      <w:r w:rsidR="001E7293">
        <w:rPr>
          <w:i/>
        </w:rPr>
        <w:t xml:space="preserve"> </w:t>
      </w:r>
      <w:r w:rsidR="001E7293">
        <w:t>errore se:</w:t>
      </w:r>
    </w:p>
    <w:p w:rsidR="001E7293" w:rsidRPr="001E7293" w:rsidRDefault="001E7293" w:rsidP="00EB7A57">
      <w:pPr>
        <w:autoSpaceDE w:val="0"/>
        <w:autoSpaceDN w:val="0"/>
        <w:adjustRightInd w:val="0"/>
        <w:rPr>
          <w:rFonts w:ascii="Consolas" w:hAnsi="Consolas" w:cs="Consolas"/>
          <w:b/>
          <w:bCs/>
          <w:color w:val="7F0055"/>
          <w:sz w:val="18"/>
          <w:szCs w:val="18"/>
        </w:rPr>
      </w:pPr>
    </w:p>
    <w:p w:rsidR="00EB7A57" w:rsidRPr="001E7293" w:rsidRDefault="00EB7A57" w:rsidP="00EB7A57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E7293">
        <w:rPr>
          <w:rFonts w:ascii="Consolas" w:hAnsi="Consolas" w:cs="Consolas"/>
          <w:color w:val="000000"/>
          <w:sz w:val="18"/>
          <w:szCs w:val="18"/>
        </w:rPr>
        <w:t>!idd.getCodStatoQuestionarioIdd().equals(IddStatiQuestionario.</w:t>
      </w:r>
      <w:r w:rsidRPr="001E7293">
        <w:rPr>
          <w:rFonts w:ascii="Consolas" w:hAnsi="Consolas" w:cs="Consolas"/>
          <w:i/>
          <w:iCs/>
          <w:color w:val="0000C0"/>
          <w:sz w:val="18"/>
          <w:szCs w:val="18"/>
        </w:rPr>
        <w:t>VALIDO</w:t>
      </w:r>
      <w:r w:rsidRPr="001E7293">
        <w:rPr>
          <w:rFonts w:ascii="Consolas" w:hAnsi="Consolas" w:cs="Consolas"/>
          <w:color w:val="000000"/>
          <w:sz w:val="18"/>
          <w:szCs w:val="18"/>
        </w:rPr>
        <w:t xml:space="preserve">) &amp;&amp; </w:t>
      </w:r>
    </w:p>
    <w:p w:rsidR="00EB7A57" w:rsidRPr="00EB7A57" w:rsidRDefault="001E7293" w:rsidP="001E7293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!</w:t>
      </w:r>
      <w:r w:rsidR="00EB7A57" w:rsidRPr="00EB7A57">
        <w:rPr>
          <w:rFonts w:ascii="Consolas" w:hAnsi="Consolas" w:cs="Consolas"/>
          <w:color w:val="000000"/>
          <w:sz w:val="18"/>
          <w:szCs w:val="18"/>
        </w:rPr>
        <w:t>idd.getCodStatoQuestionarioIdd().equals(IddStatiQuestionario.</w:t>
      </w:r>
      <w:r w:rsidR="00EB7A57" w:rsidRPr="00EB7A57">
        <w:rPr>
          <w:rFonts w:ascii="Consolas" w:hAnsi="Consolas" w:cs="Consolas"/>
          <w:i/>
          <w:iCs/>
          <w:color w:val="0000C0"/>
          <w:sz w:val="18"/>
          <w:szCs w:val="18"/>
        </w:rPr>
        <w:t>PROVVISORIO</w:t>
      </w:r>
      <w:r w:rsidR="00EB7A57" w:rsidRPr="00EB7A57">
        <w:rPr>
          <w:rFonts w:ascii="Consolas" w:hAnsi="Consolas" w:cs="Consolas"/>
          <w:color w:val="000000"/>
          <w:sz w:val="18"/>
          <w:szCs w:val="18"/>
        </w:rPr>
        <w:t>) &amp;&amp;</w:t>
      </w:r>
    </w:p>
    <w:p w:rsidR="00EB7A57" w:rsidRDefault="00EB7A57" w:rsidP="00EB7A57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 w:rsidRPr="00EB7A57">
        <w:rPr>
          <w:rFonts w:ascii="Consolas" w:hAnsi="Consolas" w:cs="Consolas"/>
          <w:color w:val="000000"/>
          <w:sz w:val="18"/>
          <w:szCs w:val="18"/>
        </w:rPr>
        <w:t>!idd.getCodStatoQuestionarioIdd().equals(IddStatiQuestionario.</w:t>
      </w:r>
      <w:r w:rsidRPr="00EB7A57">
        <w:rPr>
          <w:rFonts w:ascii="Consolas" w:hAnsi="Consolas" w:cs="Consolas"/>
          <w:i/>
          <w:iCs/>
          <w:color w:val="0000C0"/>
          <w:sz w:val="18"/>
          <w:szCs w:val="18"/>
        </w:rPr>
        <w:t>SOSPESO</w:t>
      </w:r>
      <w:r w:rsidR="00123BCF">
        <w:rPr>
          <w:rFonts w:ascii="Consolas" w:hAnsi="Consolas" w:cs="Consolas"/>
          <w:color w:val="000000"/>
          <w:sz w:val="18"/>
          <w:szCs w:val="18"/>
        </w:rPr>
        <w:t>)</w:t>
      </w:r>
    </w:p>
    <w:p w:rsidR="00EB7A57" w:rsidRDefault="00EB7A57" w:rsidP="003E5AAB"/>
    <w:p w:rsidR="00BB51B3" w:rsidRDefault="001E7293" w:rsidP="003E5AAB">
      <w:pPr>
        <w:rPr>
          <w:i/>
        </w:rPr>
      </w:pPr>
      <w:proofErr w:type="spellStart"/>
      <w:r w:rsidRPr="00BB51B3">
        <w:rPr>
          <w:i/>
        </w:rPr>
        <w:t>verificaIddInMifid</w:t>
      </w:r>
      <w:proofErr w:type="spellEnd"/>
      <w:r>
        <w:rPr>
          <w:i/>
        </w:rPr>
        <w:t xml:space="preserve"> </w:t>
      </w:r>
      <w:r>
        <w:t>errore se:</w:t>
      </w:r>
    </w:p>
    <w:p w:rsidR="001E7293" w:rsidRDefault="001E7293" w:rsidP="003E5AAB"/>
    <w:p w:rsidR="001E7293" w:rsidRPr="001E7293" w:rsidRDefault="001E7293" w:rsidP="001E7293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E7293">
        <w:rPr>
          <w:rFonts w:ascii="Consolas" w:hAnsi="Consolas" w:cs="Consolas"/>
          <w:color w:val="000000"/>
          <w:sz w:val="18"/>
          <w:szCs w:val="18"/>
        </w:rPr>
        <w:t>!idd.getCodStatoQuestionarioIdd().equals(IddStatiQuestionario.</w:t>
      </w:r>
      <w:r w:rsidRPr="001E7293">
        <w:rPr>
          <w:rFonts w:ascii="Consolas" w:hAnsi="Consolas" w:cs="Consolas"/>
          <w:i/>
          <w:iCs/>
          <w:color w:val="0000C0"/>
          <w:sz w:val="18"/>
          <w:szCs w:val="18"/>
        </w:rPr>
        <w:t>VALIDO</w:t>
      </w:r>
      <w:r w:rsidRPr="001E7293">
        <w:rPr>
          <w:rFonts w:ascii="Consolas" w:hAnsi="Consolas" w:cs="Consolas"/>
          <w:color w:val="000000"/>
          <w:sz w:val="18"/>
          <w:szCs w:val="18"/>
        </w:rPr>
        <w:t xml:space="preserve">) &amp;&amp; </w:t>
      </w:r>
    </w:p>
    <w:p w:rsidR="001E7293" w:rsidRPr="00EB7A57" w:rsidRDefault="001E7293" w:rsidP="001E7293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!</w:t>
      </w:r>
      <w:r w:rsidRPr="00EB7A57">
        <w:rPr>
          <w:rFonts w:ascii="Consolas" w:hAnsi="Consolas" w:cs="Consolas"/>
          <w:color w:val="000000"/>
          <w:sz w:val="18"/>
          <w:szCs w:val="18"/>
        </w:rPr>
        <w:t>idd.getCodStatoQuestionarioIdd().equals(IddStatiQuestionario.</w:t>
      </w:r>
      <w:r w:rsidRPr="00EB7A57">
        <w:rPr>
          <w:rFonts w:ascii="Consolas" w:hAnsi="Consolas" w:cs="Consolas"/>
          <w:i/>
          <w:iCs/>
          <w:color w:val="0000C0"/>
          <w:sz w:val="18"/>
          <w:szCs w:val="18"/>
        </w:rPr>
        <w:t>PROVVISORIO</w:t>
      </w:r>
      <w:r w:rsidRPr="00EB7A57">
        <w:rPr>
          <w:rFonts w:ascii="Consolas" w:hAnsi="Consolas" w:cs="Consolas"/>
          <w:color w:val="000000"/>
          <w:sz w:val="18"/>
          <w:szCs w:val="18"/>
        </w:rPr>
        <w:t>) &amp;&amp;</w:t>
      </w:r>
    </w:p>
    <w:p w:rsidR="001E7293" w:rsidRDefault="001E7293" w:rsidP="001E7293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 w:rsidRPr="00EB7A57">
        <w:rPr>
          <w:rFonts w:ascii="Consolas" w:hAnsi="Consolas" w:cs="Consolas"/>
          <w:color w:val="000000"/>
          <w:sz w:val="18"/>
          <w:szCs w:val="18"/>
        </w:rPr>
        <w:t>!idd.getCodStatoQuestionarioIdd().equals(IddStatiQuestionario.</w:t>
      </w:r>
      <w:r w:rsidRPr="00EB7A57">
        <w:rPr>
          <w:rFonts w:ascii="Consolas" w:hAnsi="Consolas" w:cs="Consolas"/>
          <w:i/>
          <w:iCs/>
          <w:color w:val="0000C0"/>
          <w:sz w:val="18"/>
          <w:szCs w:val="18"/>
        </w:rPr>
        <w:t>SOSPESO</w:t>
      </w:r>
      <w:r w:rsidR="00123BCF">
        <w:rPr>
          <w:rFonts w:ascii="Consolas" w:hAnsi="Consolas" w:cs="Consolas"/>
          <w:color w:val="000000"/>
          <w:sz w:val="18"/>
          <w:szCs w:val="18"/>
        </w:rPr>
        <w:t>)</w:t>
      </w:r>
    </w:p>
    <w:p w:rsidR="00E04A0F" w:rsidRDefault="00E04A0F" w:rsidP="003E5AAB"/>
    <w:p w:rsidR="001E7293" w:rsidRDefault="001B2286" w:rsidP="00373551">
      <w:pPr>
        <w:pStyle w:val="Titolo3"/>
      </w:pPr>
      <w:bookmarkStart w:id="36" w:name="_Toc516490955"/>
      <w:r>
        <w:t xml:space="preserve">Gestione </w:t>
      </w:r>
      <w:r w:rsidR="00373551">
        <w:t>sottoscrizione “a cavallo della mezzanotte”</w:t>
      </w:r>
      <w:bookmarkEnd w:id="36"/>
    </w:p>
    <w:p w:rsidR="001B123E" w:rsidRDefault="00373551">
      <w:r>
        <w:t>A fronte dell’ultima chiamata significativa al sevizio di verifica questionario viene memorizzata la proprietà “</w:t>
      </w:r>
      <w:proofErr w:type="spellStart"/>
      <w:r w:rsidR="00B20CB7" w:rsidRPr="00B20CB7">
        <w:t>dataUltimaChiamataAdeguatezza</w:t>
      </w:r>
      <w:proofErr w:type="spellEnd"/>
      <w:r>
        <w:t>” del modello principale di processo (</w:t>
      </w:r>
      <w:proofErr w:type="spellStart"/>
      <w:r w:rsidRPr="00373551">
        <w:rPr>
          <w:i/>
        </w:rPr>
        <w:t>PdfModel</w:t>
      </w:r>
      <w:proofErr w:type="spellEnd"/>
      <w:r>
        <w:t>)</w:t>
      </w:r>
      <w:r w:rsidR="00B20CB7">
        <w:t>.</w:t>
      </w:r>
    </w:p>
    <w:p w:rsidR="00B20CB7" w:rsidRDefault="00B20CB7">
      <w:r>
        <w:t>Nell’evento finale di completamento della compilazione viene controllato che rispetto a “oggi” non la data non si sia modificata.</w:t>
      </w:r>
    </w:p>
    <w:p w:rsidR="00B20CB7" w:rsidRDefault="00B20CB7">
      <w:r>
        <w:t xml:space="preserve">In caso contrario significa che fra </w:t>
      </w:r>
      <w:proofErr w:type="spellStart"/>
      <w:r>
        <w:t>ll</w:t>
      </w:r>
      <w:proofErr w:type="spellEnd"/>
      <w:r>
        <w:t xml:space="preserve">’ultima </w:t>
      </w:r>
      <w:proofErr w:type="spellStart"/>
      <w:r>
        <w:t>chiamta</w:t>
      </w:r>
      <w:proofErr w:type="spellEnd"/>
      <w:r>
        <w:t xml:space="preserve"> all’adeguatezza si è passati al giorno successivo per cui ne viene data evidenza con il messaggio descritto in analisi</w:t>
      </w:r>
    </w:p>
    <w:p w:rsidR="00373551" w:rsidRDefault="00373551"/>
    <w:p w:rsidR="00B2724F" w:rsidRDefault="00B2724F">
      <w:pPr>
        <w:rPr>
          <w:rFonts w:ascii="Arial" w:hAnsi="Arial"/>
          <w:color w:val="000000"/>
          <w:sz w:val="36"/>
          <w:szCs w:val="20"/>
        </w:rPr>
      </w:pPr>
      <w:r>
        <w:rPr>
          <w:rFonts w:ascii="Arial" w:hAnsi="Arial"/>
          <w:color w:val="000000"/>
          <w:sz w:val="36"/>
          <w:szCs w:val="20"/>
        </w:rPr>
        <w:br w:type="page"/>
      </w:r>
    </w:p>
    <w:p w:rsidR="00B2724F" w:rsidRDefault="00B2724F" w:rsidP="00B2724F">
      <w:pPr>
        <w:pStyle w:val="Titolo2"/>
      </w:pPr>
      <w:bookmarkStart w:id="37" w:name="_Toc516490956"/>
      <w:r>
        <w:lastRenderedPageBreak/>
        <w:t>Controlli IDD nelle dispositive Ramo Protezione</w:t>
      </w:r>
      <w:bookmarkEnd w:id="37"/>
    </w:p>
    <w:p w:rsidR="00F43F51" w:rsidRPr="00F43F51" w:rsidRDefault="00F43F51" w:rsidP="00F43F51"/>
    <w:p w:rsidR="009C1EF5" w:rsidRDefault="009C1EF5" w:rsidP="009C1EF5">
      <w:r>
        <w:t>L’abilitazione di un pdf al processo IDD previsto nel Ramo III avviene rispondendo al nuovo metodo del driver “</w:t>
      </w:r>
      <w:proofErr w:type="spellStart"/>
      <w:r w:rsidRPr="000106D4">
        <w:rPr>
          <w:i/>
        </w:rPr>
        <w:t>provideIddData</w:t>
      </w:r>
      <w:proofErr w:type="spellEnd"/>
      <w:r>
        <w:t>”.</w:t>
      </w:r>
    </w:p>
    <w:p w:rsidR="009F327A" w:rsidRDefault="009C1EF5" w:rsidP="009C1EF5">
      <w:r>
        <w:t>Quando un driver del Ramo Protezione vuole sottostare ai controlli previsti per IDD deve sovrascrivere il metodo ritornando una istanza di “</w:t>
      </w:r>
      <w:proofErr w:type="spellStart"/>
      <w:r w:rsidRPr="0075019A">
        <w:t>ProvideIddDataResponse</w:t>
      </w:r>
      <w:proofErr w:type="spellEnd"/>
      <w:r>
        <w:t>” impostando</w:t>
      </w:r>
      <w:r w:rsidR="009F327A">
        <w:t xml:space="preserve"> la proprietà “</w:t>
      </w:r>
      <w:proofErr w:type="spellStart"/>
      <w:r w:rsidR="009F327A">
        <w:t>tipoVerifica</w:t>
      </w:r>
      <w:proofErr w:type="spellEnd"/>
      <w:r w:rsidR="009F327A">
        <w:t>” con il valore:</w:t>
      </w:r>
    </w:p>
    <w:p w:rsidR="009C1EF5" w:rsidRDefault="009F327A" w:rsidP="009C1EF5">
      <w:r>
        <w:t xml:space="preserve"> “</w:t>
      </w:r>
      <w:r w:rsidRPr="009F327A">
        <w:t>ProvideIddDataResponse.VERIFICA_IDD_RAMO_PROTEZIONE</w:t>
      </w:r>
      <w:r>
        <w:t>”.</w:t>
      </w:r>
    </w:p>
    <w:p w:rsidR="009F327A" w:rsidRDefault="009F327A" w:rsidP="009C1EF5"/>
    <w:p w:rsidR="00EC2D57" w:rsidRDefault="00EC2D57" w:rsidP="009C1EF5">
      <w:r>
        <w:t>Le altre due proprietà seguono le stesse regole del Ramo III</w:t>
      </w:r>
    </w:p>
    <w:p w:rsidR="00F1663C" w:rsidRDefault="00F1663C" w:rsidP="009C1EF5"/>
    <w:p w:rsidR="00F1663C" w:rsidRDefault="00F1663C" w:rsidP="00F1663C">
      <w:r>
        <w:t>Nel processo IDD del Ramo Protezione vengono richiamati i servizi</w:t>
      </w:r>
    </w:p>
    <w:p w:rsidR="00F1663C" w:rsidRDefault="00F1663C" w:rsidP="00F1663C"/>
    <w:p w:rsidR="00F1663C" w:rsidRDefault="00F1663C" w:rsidP="00F1663C">
      <w:pPr>
        <w:pStyle w:val="Paragrafoelenco"/>
        <w:numPr>
          <w:ilvl w:val="0"/>
          <w:numId w:val="25"/>
        </w:numPr>
      </w:pPr>
      <w:r w:rsidRPr="00E04A0F">
        <w:rPr>
          <w:i/>
        </w:rPr>
        <w:t xml:space="preserve">service/soggetto/infoesimulazione/VerificaAdeguatezzaIDDService/v1 </w:t>
      </w:r>
      <w:r>
        <w:br/>
      </w:r>
      <w:proofErr w:type="spellStart"/>
      <w:r>
        <w:t>operation</w:t>
      </w:r>
      <w:proofErr w:type="spellEnd"/>
      <w:r>
        <w:t xml:space="preserve"> </w:t>
      </w:r>
      <w:proofErr w:type="spellStart"/>
      <w:r w:rsidRPr="00F1663C">
        <w:rPr>
          <w:i/>
        </w:rPr>
        <w:t>verificaRaccomandazioneIDD</w:t>
      </w:r>
      <w:proofErr w:type="spellEnd"/>
    </w:p>
    <w:p w:rsidR="00F1663C" w:rsidRDefault="00F1663C" w:rsidP="00F1663C">
      <w:pPr>
        <w:pStyle w:val="Paragrafoelenco"/>
        <w:numPr>
          <w:ilvl w:val="0"/>
          <w:numId w:val="25"/>
        </w:numPr>
      </w:pPr>
      <w:r w:rsidRPr="00E04A0F">
        <w:rPr>
          <w:i/>
        </w:rPr>
        <w:t>service/soggetto/posizionedispositiva/RaccomandazioneIDDService/v1</w:t>
      </w:r>
      <w:r>
        <w:t xml:space="preserve"> </w:t>
      </w:r>
      <w:r>
        <w:br/>
      </w:r>
      <w:proofErr w:type="spellStart"/>
      <w:r>
        <w:t>operation</w:t>
      </w:r>
      <w:proofErr w:type="spellEnd"/>
      <w:r>
        <w:t xml:space="preserve"> </w:t>
      </w:r>
      <w:proofErr w:type="spellStart"/>
      <w:r w:rsidRPr="00F1663C">
        <w:rPr>
          <w:i/>
        </w:rPr>
        <w:t>modificaRaccomandazione</w:t>
      </w:r>
      <w:proofErr w:type="spellEnd"/>
    </w:p>
    <w:p w:rsidR="00F1663C" w:rsidRDefault="00F1663C" w:rsidP="00F1663C"/>
    <w:p w:rsidR="00F1663C" w:rsidRDefault="00F1663C" w:rsidP="00F1663C">
      <w:r>
        <w:t xml:space="preserve">rispettivamente per effettuare il controllo di adeguatezza della raccomandazione IDD ed effettuare il collegamento tra l’istanza di pdf e la raccomandazione che è obbligatorio, assieme al cliente “ndgCliente1”, venga passato in input all’attivazione del pdf tramite il parametro in </w:t>
      </w:r>
      <w:proofErr w:type="spellStart"/>
      <w:r>
        <w:t>request</w:t>
      </w:r>
      <w:proofErr w:type="spellEnd"/>
      <w:r>
        <w:t xml:space="preserve"> “</w:t>
      </w:r>
      <w:proofErr w:type="spellStart"/>
      <w:r w:rsidRPr="00F1663C">
        <w:t>idRaccomandazioneIdd</w:t>
      </w:r>
      <w:proofErr w:type="spellEnd"/>
      <w:r>
        <w:t>”.</w:t>
      </w:r>
    </w:p>
    <w:p w:rsidR="00F1663C" w:rsidRDefault="00F1663C" w:rsidP="00F1663C">
      <w:r>
        <w:t>Di seguito una URL esempio di attivazione valido:</w:t>
      </w:r>
    </w:p>
    <w:p w:rsidR="00F1663C" w:rsidRDefault="00F1663C" w:rsidP="00F1663C"/>
    <w:p w:rsidR="00F1663C" w:rsidRPr="00993C60" w:rsidRDefault="00F1663C" w:rsidP="00F1663C">
      <w:pPr>
        <w:rPr>
          <w:i/>
          <w:sz w:val="20"/>
          <w:szCs w:val="20"/>
        </w:rPr>
      </w:pPr>
      <w:proofErr w:type="spellStart"/>
      <w:r w:rsidRPr="00993C60">
        <w:rPr>
          <w:i/>
          <w:sz w:val="20"/>
          <w:szCs w:val="20"/>
        </w:rPr>
        <w:t>call.wfem</w:t>
      </w:r>
      <w:proofErr w:type="spellEnd"/>
      <w:r w:rsidRPr="00993C60">
        <w:rPr>
          <w:i/>
          <w:sz w:val="20"/>
          <w:szCs w:val="20"/>
        </w:rPr>
        <w:t>?</w:t>
      </w:r>
      <w:proofErr w:type="spellStart"/>
      <w:r w:rsidRPr="00993C60">
        <w:rPr>
          <w:i/>
          <w:sz w:val="20"/>
          <w:szCs w:val="20"/>
        </w:rPr>
        <w:t>wfemCmdprgm.pdfwebforms.business.NewPdf.</w:t>
      </w:r>
      <w:proofErr w:type="spellEnd"/>
      <w:r w:rsidRPr="00993C60">
        <w:rPr>
          <w:i/>
          <w:sz w:val="20"/>
          <w:szCs w:val="20"/>
        </w:rPr>
        <w:t xml:space="preserve"> executeProcessOnNewStack&amp;pdfEnvironment=PET&amp;pdfCode=%codicePdf%&amp;ndgCliente1=%ndg%&amp;idRaccomandazioneIdd=%idRaccomandazioneIDD%</w:t>
      </w:r>
    </w:p>
    <w:p w:rsidR="00F1663C" w:rsidRDefault="00F1663C" w:rsidP="009C1EF5"/>
    <w:p w:rsidR="00F1663C" w:rsidRDefault="00F1663C">
      <w:r>
        <w:t>Nel caso il pdf non venisse attivato senza “</w:t>
      </w:r>
      <w:proofErr w:type="spellStart"/>
      <w:r>
        <w:t>idRaccomandazioneIdd</w:t>
      </w:r>
      <w:proofErr w:type="spellEnd"/>
      <w:r>
        <w:t xml:space="preserve">” </w:t>
      </w:r>
      <w:r w:rsidR="00993C60">
        <w:t>apparirà il messaggio d’errore:</w:t>
      </w:r>
    </w:p>
    <w:p w:rsidR="00993C60" w:rsidRDefault="00993C60"/>
    <w:p w:rsidR="00993C60" w:rsidRPr="00993C60" w:rsidRDefault="00993C60">
      <w:pPr>
        <w:rPr>
          <w:i/>
          <w:sz w:val="20"/>
          <w:szCs w:val="20"/>
        </w:rPr>
      </w:pPr>
      <w:r w:rsidRPr="00993C60">
        <w:rPr>
          <w:i/>
          <w:sz w:val="20"/>
          <w:szCs w:val="20"/>
        </w:rPr>
        <w:t xml:space="preserve">“Non è possibile procedere </w:t>
      </w:r>
      <w:proofErr w:type="spellStart"/>
      <w:r w:rsidRPr="00993C60">
        <w:rPr>
          <w:i/>
          <w:sz w:val="20"/>
          <w:szCs w:val="20"/>
        </w:rPr>
        <w:t>perchè</w:t>
      </w:r>
      <w:proofErr w:type="spellEnd"/>
      <w:r w:rsidRPr="00993C60">
        <w:rPr>
          <w:i/>
          <w:sz w:val="20"/>
          <w:szCs w:val="20"/>
        </w:rPr>
        <w:t xml:space="preserve"> non risulta valorizzato l'identificativo della raccomandazione IDD.”</w:t>
      </w:r>
    </w:p>
    <w:p w:rsidR="00993C60" w:rsidRDefault="00993C60"/>
    <w:p w:rsidR="00993C60" w:rsidRDefault="00993C60">
      <w:r>
        <w:t xml:space="preserve">Nel caso il pdf non venisse attivato </w:t>
      </w:r>
      <w:r w:rsidR="00F1663C">
        <w:t xml:space="preserve">con “ndgCliente1” valorizzato </w:t>
      </w:r>
      <w:r>
        <w:t>apparirà il messaggio d’errore:</w:t>
      </w:r>
    </w:p>
    <w:p w:rsidR="00993C60" w:rsidRDefault="00993C60"/>
    <w:p w:rsidR="00993C60" w:rsidRPr="00993C60" w:rsidRDefault="00993C60">
      <w:pPr>
        <w:rPr>
          <w:i/>
          <w:sz w:val="20"/>
          <w:szCs w:val="20"/>
        </w:rPr>
      </w:pPr>
      <w:r w:rsidRPr="00993C60">
        <w:rPr>
          <w:i/>
          <w:sz w:val="20"/>
          <w:szCs w:val="20"/>
        </w:rPr>
        <w:t xml:space="preserve">“Non è possibile procedere </w:t>
      </w:r>
      <w:proofErr w:type="spellStart"/>
      <w:r w:rsidRPr="00993C60">
        <w:rPr>
          <w:i/>
          <w:sz w:val="20"/>
          <w:szCs w:val="20"/>
        </w:rPr>
        <w:t>perchè</w:t>
      </w:r>
      <w:proofErr w:type="spellEnd"/>
      <w:r w:rsidRPr="00993C60">
        <w:rPr>
          <w:i/>
          <w:sz w:val="20"/>
          <w:szCs w:val="20"/>
        </w:rPr>
        <w:t xml:space="preserve"> non risulta valorizzato il cliente, da </w:t>
      </w:r>
      <w:proofErr w:type="spellStart"/>
      <w:r w:rsidRPr="00993C60">
        <w:rPr>
          <w:i/>
          <w:sz w:val="20"/>
          <w:szCs w:val="20"/>
        </w:rPr>
        <w:t>prevalorizzare</w:t>
      </w:r>
      <w:proofErr w:type="spellEnd"/>
      <w:r w:rsidRPr="00993C60">
        <w:rPr>
          <w:i/>
          <w:sz w:val="20"/>
          <w:szCs w:val="20"/>
        </w:rPr>
        <w:t xml:space="preserve"> in caso di IDD.”</w:t>
      </w:r>
    </w:p>
    <w:p w:rsidR="00993C60" w:rsidRDefault="00993C60"/>
    <w:p w:rsidR="00993C60" w:rsidRDefault="00993C60">
      <w:r>
        <w:t xml:space="preserve">Ambedue i casi non dovrebbero mai verificarsi in quanto l’unico ambiente di compilazione previsto per i moduli del Ramo Protezione sarà il </w:t>
      </w:r>
      <w:proofErr w:type="spellStart"/>
      <w:r>
        <w:t>Tool</w:t>
      </w:r>
      <w:proofErr w:type="spellEnd"/>
      <w:r>
        <w:t xml:space="preserve"> PET</w:t>
      </w:r>
    </w:p>
    <w:p w:rsidR="00993C60" w:rsidRDefault="00993C60"/>
    <w:p w:rsidR="003270DD" w:rsidRPr="009D4F03" w:rsidRDefault="003270DD" w:rsidP="003270DD">
      <w:pPr>
        <w:pStyle w:val="Titolo3"/>
      </w:pPr>
      <w:bookmarkStart w:id="38" w:name="_Toc516490957"/>
      <w:r>
        <w:t>Chiamate ai servizi</w:t>
      </w:r>
      <w:bookmarkEnd w:id="38"/>
    </w:p>
    <w:p w:rsidR="003270DD" w:rsidRDefault="003270DD" w:rsidP="003270DD">
      <w:r>
        <w:t>Le chiamate ai servizi e l’implementazione dei controlli vengono centralizzati nel nuovo “</w:t>
      </w:r>
      <w:proofErr w:type="spellStart"/>
      <w:r>
        <w:t>caller</w:t>
      </w:r>
      <w:proofErr w:type="spellEnd"/>
      <w:r>
        <w:t>” con nome “</w:t>
      </w:r>
      <w:proofErr w:type="spellStart"/>
      <w:r w:rsidRPr="00BB51B3">
        <w:t>prgm.pdfwebforms.idd.IddCall</w:t>
      </w:r>
      <w:r>
        <w:t>er</w:t>
      </w:r>
      <w:proofErr w:type="spellEnd"/>
      <w:r>
        <w:t>” e avvengono tramite gli accessi DAO di seguito riportati:</w:t>
      </w:r>
    </w:p>
    <w:p w:rsidR="00993C60" w:rsidRDefault="00993C60"/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8080"/>
          <w:sz w:val="18"/>
          <w:szCs w:val="18"/>
        </w:rPr>
        <w:t>&lt;</w:t>
      </w:r>
      <w:r w:rsidRPr="003270DD">
        <w:rPr>
          <w:rFonts w:ascii="Consolas" w:hAnsi="Consolas" w:cs="Consolas"/>
          <w:color w:val="3F7F7F"/>
          <w:sz w:val="18"/>
          <w:szCs w:val="18"/>
          <w:highlight w:val="lightGray"/>
        </w:rPr>
        <w:t>Access</w:t>
      </w:r>
      <w:r w:rsidRPr="003270DD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3270DD">
        <w:rPr>
          <w:rFonts w:ascii="Consolas" w:hAnsi="Consolas" w:cs="Consolas"/>
          <w:color w:val="7F007F"/>
          <w:sz w:val="18"/>
          <w:szCs w:val="18"/>
        </w:rPr>
        <w:t>name</w:t>
      </w:r>
      <w:r w:rsidRPr="003270DD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3270DD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i/>
          <w:iCs/>
          <w:color w:val="2A00FF"/>
          <w:sz w:val="18"/>
          <w:szCs w:val="18"/>
        </w:rPr>
        <w:t>verificaRaccomandazioneIdd</w:t>
      </w:r>
      <w:proofErr w:type="spellEnd"/>
      <w:r w:rsidRPr="003270DD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3270DD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3270DD">
        <w:rPr>
          <w:rFonts w:ascii="Consolas" w:hAnsi="Consolas" w:cs="Consolas"/>
          <w:color w:val="7F007F"/>
          <w:sz w:val="18"/>
          <w:szCs w:val="18"/>
        </w:rPr>
        <w:t>type</w:t>
      </w:r>
      <w:r w:rsidRPr="003270DD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3270DD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i/>
          <w:iCs/>
          <w:color w:val="2A00FF"/>
          <w:sz w:val="18"/>
          <w:szCs w:val="18"/>
        </w:rPr>
        <w:t>DAOOSBAccess</w:t>
      </w:r>
      <w:proofErr w:type="spellEnd"/>
      <w:r w:rsidRPr="003270DD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3270DD">
        <w:rPr>
          <w:rFonts w:ascii="Consolas" w:hAnsi="Consolas" w:cs="Consolas"/>
          <w:sz w:val="18"/>
          <w:szCs w:val="18"/>
        </w:rPr>
        <w:t xml:space="preserve"> </w:t>
      </w:r>
      <w:r w:rsidRPr="003270DD">
        <w:rPr>
          <w:rFonts w:ascii="Consolas" w:hAnsi="Consolas" w:cs="Consolas"/>
          <w:color w:val="7F007F"/>
          <w:sz w:val="18"/>
          <w:szCs w:val="18"/>
        </w:rPr>
        <w:t>serviceName</w:t>
      </w:r>
      <w:r w:rsidRPr="003270DD">
        <w:rPr>
          <w:rFonts w:ascii="Consolas" w:hAnsi="Consolas" w:cs="Consolas"/>
          <w:color w:val="000000"/>
          <w:sz w:val="18"/>
          <w:szCs w:val="18"/>
        </w:rPr>
        <w:t>=</w:t>
      </w:r>
      <w:r w:rsidRPr="003270DD">
        <w:rPr>
          <w:rFonts w:ascii="Consolas" w:hAnsi="Consolas" w:cs="Consolas"/>
          <w:i/>
          <w:iCs/>
          <w:color w:val="2A00FF"/>
          <w:sz w:val="18"/>
          <w:szCs w:val="18"/>
        </w:rPr>
        <w:t>"service/soggetto/infoesimulazione/VerificaAdeguatezzaIDDService/v1"</w:t>
      </w:r>
      <w:r w:rsidRPr="003270DD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3270DD">
        <w:rPr>
          <w:rFonts w:ascii="Consolas" w:hAnsi="Consolas" w:cs="Consolas"/>
          <w:color w:val="7F007F"/>
          <w:sz w:val="18"/>
          <w:szCs w:val="18"/>
        </w:rPr>
        <w:t>operationName</w:t>
      </w:r>
      <w:r w:rsidRPr="003270DD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3270DD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i/>
          <w:iCs/>
          <w:color w:val="2A00FF"/>
          <w:sz w:val="18"/>
          <w:szCs w:val="18"/>
        </w:rPr>
        <w:t>verificaRaccomandazioneIDD</w:t>
      </w:r>
      <w:proofErr w:type="spellEnd"/>
      <w:r w:rsidRPr="003270DD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3270DD">
        <w:rPr>
          <w:rFonts w:ascii="Consolas" w:hAnsi="Consolas" w:cs="Consolas"/>
          <w:color w:val="008080"/>
          <w:sz w:val="18"/>
          <w:szCs w:val="18"/>
        </w:rPr>
        <w:t>&gt;</w:t>
      </w:r>
    </w:p>
    <w:p w:rsidR="003270DD" w:rsidRPr="00812AE7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812AE7">
        <w:rPr>
          <w:rFonts w:ascii="Consolas" w:hAnsi="Consolas" w:cs="Consolas"/>
          <w:color w:val="008080"/>
          <w:sz w:val="18"/>
          <w:szCs w:val="18"/>
          <w:lang w:val="en-US"/>
        </w:rPr>
        <w:t>&lt;</w:t>
      </w:r>
      <w:r w:rsidRPr="00812AE7">
        <w:rPr>
          <w:rFonts w:ascii="Consolas" w:hAnsi="Consolas" w:cs="Consolas"/>
          <w:color w:val="3F7F7F"/>
          <w:sz w:val="18"/>
          <w:szCs w:val="18"/>
          <w:lang w:val="en-US"/>
        </w:rPr>
        <w:t>Input</w:t>
      </w:r>
      <w:r w:rsidRPr="00812AE7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3270DD" w:rsidRPr="00812AE7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812AE7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812AE7">
        <w:rPr>
          <w:rFonts w:ascii="Consolas" w:hAnsi="Consolas" w:cs="Consolas"/>
          <w:color w:val="008080"/>
          <w:sz w:val="18"/>
          <w:szCs w:val="18"/>
          <w:lang w:val="en-US"/>
        </w:rPr>
        <w:t>&lt;![CDATA[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812AE7">
        <w:rPr>
          <w:rFonts w:ascii="Consolas" w:hAnsi="Consolas" w:cs="Consolas"/>
          <w:color w:val="000000"/>
          <w:sz w:val="18"/>
          <w:szCs w:val="18"/>
          <w:lang w:val="en-US"/>
        </w:rPr>
        <w:lastRenderedPageBreak/>
        <w:tab/>
      </w:r>
      <w:r w:rsidRPr="00812AE7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&lt;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soapenv:Envelope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xmlns:soapenv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="http://schemas.xmlsoap.org/soap/envelope/" xmlns:v1="http://common.schema.bmed.it/v1" xmlns:v11="http://infoesimulazione.soggetto.be.schema.bmed.it/VerificaAdeguatezzaIDD/v1"&gt;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</w:t>
      </w:r>
      <w:r w:rsidRPr="003270DD">
        <w:rPr>
          <w:rFonts w:ascii="Consolas" w:hAnsi="Consolas" w:cs="Consolas"/>
          <w:color w:val="000000"/>
          <w:sz w:val="18"/>
          <w:szCs w:val="18"/>
        </w:rPr>
        <w:t>&lt;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soapenv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:Body&gt;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&lt;v11: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verificaRaccomandazioneIDD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codiceApplicazioneChiamante=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"PDFWEBFORMS"&gt;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   &lt;v11: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dataRiferimento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'"/&gt;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   &lt;v11:prodotto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'"/&gt;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   &lt;v11:raccomandazione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propertyName=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idRaccomandazioneIdd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"&gt;&lt;/v11:raccomandazione&gt;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   &lt;v11:soggetto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'"/&gt;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</w:t>
      </w: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&lt;/v11:verificaRaccomandazioneIDD&gt;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&lt;/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soapenv:Body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  <w:t>&lt;/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soapenv:Envelope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&gt;</w:t>
      </w: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3270DD">
        <w:rPr>
          <w:rFonts w:ascii="Consolas" w:hAnsi="Consolas" w:cs="Consolas"/>
          <w:color w:val="008080"/>
          <w:sz w:val="18"/>
          <w:szCs w:val="18"/>
          <w:lang w:val="en-US"/>
        </w:rPr>
        <w:t>]]&gt;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3270DD">
        <w:rPr>
          <w:rFonts w:ascii="Consolas" w:hAnsi="Consolas" w:cs="Consolas"/>
          <w:color w:val="008080"/>
          <w:sz w:val="18"/>
          <w:szCs w:val="18"/>
          <w:lang w:val="en-US"/>
        </w:rPr>
        <w:t>&lt;/</w:t>
      </w:r>
      <w:r w:rsidRPr="003270DD">
        <w:rPr>
          <w:rFonts w:ascii="Consolas" w:hAnsi="Consolas" w:cs="Consolas"/>
          <w:color w:val="3F7F7F"/>
          <w:sz w:val="18"/>
          <w:szCs w:val="18"/>
          <w:lang w:val="en-US"/>
        </w:rPr>
        <w:t>Input</w:t>
      </w:r>
      <w:r w:rsidRPr="003270DD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3270DD">
        <w:rPr>
          <w:rFonts w:ascii="Consolas" w:hAnsi="Consolas" w:cs="Consolas"/>
          <w:color w:val="008080"/>
          <w:sz w:val="18"/>
          <w:szCs w:val="18"/>
          <w:lang w:val="en-US"/>
        </w:rPr>
        <w:t>&lt;</w:t>
      </w:r>
      <w:r w:rsidRPr="003270DD">
        <w:rPr>
          <w:rFonts w:ascii="Consolas" w:hAnsi="Consolas" w:cs="Consolas"/>
          <w:color w:val="3F7F7F"/>
          <w:sz w:val="18"/>
          <w:szCs w:val="18"/>
          <w:lang w:val="en-US"/>
        </w:rPr>
        <w:t>Output</w:t>
      </w:r>
      <w:r w:rsidRPr="003270DD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3270DD">
        <w:rPr>
          <w:rFonts w:ascii="Consolas" w:hAnsi="Consolas" w:cs="Consolas"/>
          <w:color w:val="008080"/>
          <w:sz w:val="18"/>
          <w:szCs w:val="18"/>
          <w:lang w:val="en-US"/>
        </w:rPr>
        <w:t>&lt;![CDATA[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  <w:t>&lt;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soapenv:Envelope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xmlns:soapenv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="http://schemas.xmlsoap.org/soap/envelope/"&gt;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&lt;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>soapenv:Body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 xml:space="preserve"> xmlns:v1="http://common.schema.bmed.it/v1" xmlns:v11="http://infoesimulazione.soggetto.be.schema.bmed.it/VerificaAdeguatezzaIDD/v1"&gt;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   </w:t>
      </w:r>
      <w:r w:rsidRPr="003270DD">
        <w:rPr>
          <w:rFonts w:ascii="Consolas" w:hAnsi="Consolas" w:cs="Consolas"/>
          <w:color w:val="000000"/>
          <w:sz w:val="18"/>
          <w:szCs w:val="18"/>
        </w:rPr>
        <w:t>&lt;v11: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verificaRaccomandazioneIDDResponse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   &lt;v11: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flagEsitoRaccomandazione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 xml:space="preserve"> propertyName="flagEsitoAdeguatezzaRaccomandazione"&gt;&lt;/v11:flagEsitoRaccomandazione&gt;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   &lt;v11:questionario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idQuestionarioIdd@codice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      &lt;v11:stato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propertyName=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descrStatoQuestionarioIdd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 xml:space="preserve">"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codStatoQuestionarioIdd@codice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"&gt;&lt;/v11:stato&gt;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   &lt;/v11:questionario&gt;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   &lt;v11:raccomandazione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idRaccomandazioneIdd@codice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      &lt;v11:stato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propertyName=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descrStatoRaccomandazioneIdd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 xml:space="preserve">" 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codStatoRaccomandazioneIdd@codice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"&gt;&lt;/v11:stato&gt;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   &lt;/v11:raccomandazione&gt;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   &lt;/v11: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verificaRaccomandazioneIDDResponse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 xml:space="preserve">   &lt;/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soapenv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:Body&gt;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0000"/>
          <w:sz w:val="18"/>
          <w:szCs w:val="18"/>
        </w:rPr>
        <w:tab/>
        <w:t>&lt;/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soapenv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:</w:t>
      </w:r>
      <w:proofErr w:type="spellStart"/>
      <w:r w:rsidRPr="003270DD">
        <w:rPr>
          <w:rFonts w:ascii="Consolas" w:hAnsi="Consolas" w:cs="Consolas"/>
          <w:color w:val="000000"/>
          <w:sz w:val="18"/>
          <w:szCs w:val="18"/>
        </w:rPr>
        <w:t>Envelope</w:t>
      </w:r>
      <w:proofErr w:type="spellEnd"/>
      <w:r w:rsidRPr="003270DD">
        <w:rPr>
          <w:rFonts w:ascii="Consolas" w:hAnsi="Consolas" w:cs="Consolas"/>
          <w:color w:val="000000"/>
          <w:sz w:val="18"/>
          <w:szCs w:val="18"/>
        </w:rPr>
        <w:t>&gt;</w:t>
      </w:r>
      <w:r w:rsidRPr="003270DD">
        <w:rPr>
          <w:rFonts w:ascii="Consolas" w:hAnsi="Consolas" w:cs="Consolas"/>
          <w:color w:val="000000"/>
          <w:sz w:val="18"/>
          <w:szCs w:val="18"/>
        </w:rPr>
        <w:tab/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0000"/>
          <w:sz w:val="18"/>
          <w:szCs w:val="18"/>
        </w:rPr>
        <w:tab/>
      </w:r>
      <w:r w:rsidRPr="003270DD">
        <w:rPr>
          <w:rFonts w:ascii="Consolas" w:hAnsi="Consolas" w:cs="Consolas"/>
          <w:color w:val="008080"/>
          <w:sz w:val="18"/>
          <w:szCs w:val="18"/>
        </w:rPr>
        <w:t>]]&gt;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8080"/>
          <w:sz w:val="18"/>
          <w:szCs w:val="18"/>
        </w:rPr>
        <w:t>&lt;/</w:t>
      </w:r>
      <w:r w:rsidRPr="003270DD">
        <w:rPr>
          <w:rFonts w:ascii="Consolas" w:hAnsi="Consolas" w:cs="Consolas"/>
          <w:color w:val="3F7F7F"/>
          <w:sz w:val="18"/>
          <w:szCs w:val="18"/>
        </w:rPr>
        <w:t>Output</w:t>
      </w:r>
      <w:r w:rsidRPr="003270DD">
        <w:rPr>
          <w:rFonts w:ascii="Consolas" w:hAnsi="Consolas" w:cs="Consolas"/>
          <w:color w:val="008080"/>
          <w:sz w:val="18"/>
          <w:szCs w:val="18"/>
        </w:rPr>
        <w:t>&gt;</w:t>
      </w:r>
    </w:p>
    <w:p w:rsidR="003270DD" w:rsidRPr="003270DD" w:rsidRDefault="003270DD" w:rsidP="003270DD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3270DD">
        <w:rPr>
          <w:rFonts w:ascii="Consolas" w:hAnsi="Consolas" w:cs="Consolas"/>
          <w:color w:val="008080"/>
          <w:sz w:val="18"/>
          <w:szCs w:val="18"/>
        </w:rPr>
        <w:t>&lt;/</w:t>
      </w:r>
      <w:r w:rsidRPr="003270DD">
        <w:rPr>
          <w:rFonts w:ascii="Consolas" w:hAnsi="Consolas" w:cs="Consolas"/>
          <w:color w:val="3F7F7F"/>
          <w:sz w:val="18"/>
          <w:szCs w:val="18"/>
          <w:highlight w:val="lightGray"/>
        </w:rPr>
        <w:t>Access</w:t>
      </w:r>
      <w:r w:rsidRPr="003270DD">
        <w:rPr>
          <w:rFonts w:ascii="Consolas" w:hAnsi="Consolas" w:cs="Consolas"/>
          <w:color w:val="008080"/>
          <w:sz w:val="18"/>
          <w:szCs w:val="18"/>
        </w:rPr>
        <w:t>&gt;</w:t>
      </w:r>
      <w:r w:rsidRPr="003270DD">
        <w:rPr>
          <w:rFonts w:ascii="Consolas" w:hAnsi="Consolas" w:cs="Consolas"/>
          <w:color w:val="000000"/>
          <w:sz w:val="18"/>
          <w:szCs w:val="18"/>
        </w:rPr>
        <w:tab/>
      </w:r>
    </w:p>
    <w:p w:rsidR="003270DD" w:rsidRDefault="003270DD"/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8080"/>
          <w:sz w:val="18"/>
          <w:szCs w:val="18"/>
        </w:rPr>
        <w:t>&lt;</w:t>
      </w:r>
      <w:r w:rsidRPr="00147294">
        <w:rPr>
          <w:rFonts w:ascii="Consolas" w:hAnsi="Consolas" w:cs="Consolas"/>
          <w:color w:val="3F7F7F"/>
          <w:sz w:val="18"/>
          <w:szCs w:val="18"/>
          <w:highlight w:val="lightGray"/>
        </w:rPr>
        <w:t>Access</w:t>
      </w:r>
      <w:r w:rsidRPr="0014729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147294">
        <w:rPr>
          <w:rFonts w:ascii="Consolas" w:hAnsi="Consolas" w:cs="Consolas"/>
          <w:color w:val="7F007F"/>
          <w:sz w:val="18"/>
          <w:szCs w:val="18"/>
        </w:rPr>
        <w:t>name</w:t>
      </w:r>
      <w:r w:rsidRPr="00147294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14729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147294">
        <w:rPr>
          <w:rFonts w:ascii="Consolas" w:hAnsi="Consolas" w:cs="Consolas"/>
          <w:i/>
          <w:iCs/>
          <w:color w:val="2A00FF"/>
          <w:sz w:val="18"/>
          <w:szCs w:val="18"/>
        </w:rPr>
        <w:t>collegaRaccomandazioneIdd</w:t>
      </w:r>
      <w:proofErr w:type="spellEnd"/>
      <w:r w:rsidRPr="0014729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14729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147294">
        <w:rPr>
          <w:rFonts w:ascii="Consolas" w:hAnsi="Consolas" w:cs="Consolas"/>
          <w:color w:val="7F007F"/>
          <w:sz w:val="18"/>
          <w:szCs w:val="18"/>
        </w:rPr>
        <w:t>type</w:t>
      </w:r>
      <w:r w:rsidRPr="00147294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14729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147294">
        <w:rPr>
          <w:rFonts w:ascii="Consolas" w:hAnsi="Consolas" w:cs="Consolas"/>
          <w:i/>
          <w:iCs/>
          <w:color w:val="2A00FF"/>
          <w:sz w:val="18"/>
          <w:szCs w:val="18"/>
        </w:rPr>
        <w:t>DAOOSBAccess</w:t>
      </w:r>
      <w:proofErr w:type="spellEnd"/>
      <w:r w:rsidRPr="0014729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147294">
        <w:rPr>
          <w:rFonts w:ascii="Consolas" w:hAnsi="Consolas" w:cs="Consolas"/>
          <w:sz w:val="18"/>
          <w:szCs w:val="18"/>
        </w:rPr>
        <w:t xml:space="preserve"> </w:t>
      </w:r>
      <w:r w:rsidRPr="00147294">
        <w:rPr>
          <w:rFonts w:ascii="Consolas" w:hAnsi="Consolas" w:cs="Consolas"/>
          <w:color w:val="7F007F"/>
          <w:sz w:val="18"/>
          <w:szCs w:val="18"/>
        </w:rPr>
        <w:t>serviceName</w:t>
      </w:r>
      <w:r w:rsidRPr="00147294">
        <w:rPr>
          <w:rFonts w:ascii="Consolas" w:hAnsi="Consolas" w:cs="Consolas"/>
          <w:color w:val="000000"/>
          <w:sz w:val="18"/>
          <w:szCs w:val="18"/>
        </w:rPr>
        <w:t>=</w:t>
      </w:r>
      <w:r w:rsidRPr="00147294">
        <w:rPr>
          <w:rFonts w:ascii="Consolas" w:hAnsi="Consolas" w:cs="Consolas"/>
          <w:i/>
          <w:iCs/>
          <w:color w:val="2A00FF"/>
          <w:sz w:val="18"/>
          <w:szCs w:val="18"/>
        </w:rPr>
        <w:t>"service/soggetto/posizionedispositiva/RaccomandazioneIDDService/v1"</w:t>
      </w:r>
      <w:r w:rsidRPr="0014729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147294">
        <w:rPr>
          <w:rFonts w:ascii="Consolas" w:hAnsi="Consolas" w:cs="Consolas"/>
          <w:color w:val="7F007F"/>
          <w:sz w:val="18"/>
          <w:szCs w:val="18"/>
        </w:rPr>
        <w:t>operationName</w:t>
      </w:r>
      <w:r w:rsidRPr="00147294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14729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147294">
        <w:rPr>
          <w:rFonts w:ascii="Consolas" w:hAnsi="Consolas" w:cs="Consolas"/>
          <w:i/>
          <w:iCs/>
          <w:color w:val="2A00FF"/>
          <w:sz w:val="18"/>
          <w:szCs w:val="18"/>
        </w:rPr>
        <w:t>modificaRaccomandazione</w:t>
      </w:r>
      <w:proofErr w:type="spellEnd"/>
      <w:r w:rsidRPr="0014729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147294">
        <w:rPr>
          <w:rFonts w:ascii="Consolas" w:hAnsi="Consolas" w:cs="Consolas"/>
          <w:color w:val="008080"/>
          <w:sz w:val="18"/>
          <w:szCs w:val="18"/>
        </w:rPr>
        <w:t>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&lt;</w:t>
      </w:r>
      <w:r w:rsidRPr="00147294">
        <w:rPr>
          <w:rFonts w:ascii="Consolas" w:hAnsi="Consolas" w:cs="Consolas"/>
          <w:color w:val="3F7F7F"/>
          <w:sz w:val="18"/>
          <w:szCs w:val="18"/>
          <w:lang w:val="en-US"/>
        </w:rPr>
        <w:t>Input</w:t>
      </w: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&lt;![CDATA[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  <w:t>&lt;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>soapenv:Envelope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>xmlns:soapenv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>="http://schemas.xmlsoap.org/soap/envelope/" xmlns:v1="http://common.schema.bmed.it/v1" xmlns:v11="http://posizionedispositiva.soggetto.be.schema.bmed.it/RaccomandazioneIDD/v1"&gt;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</w:t>
      </w:r>
      <w:r w:rsidRPr="00147294">
        <w:rPr>
          <w:rFonts w:ascii="Consolas" w:hAnsi="Consolas" w:cs="Consolas"/>
          <w:color w:val="000000"/>
          <w:sz w:val="18"/>
          <w:szCs w:val="18"/>
        </w:rPr>
        <w:t>&lt;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soapenv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:Body&gt;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&lt;v11: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modificaRaccomandazione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   &lt;v11: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dataCreazione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'"/&gt;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   &lt;v11:dispositive&gt;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      &lt;v11:dispositiva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pdfInstanceId@progressivo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"/&gt;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   &lt;/v11:dispositive&gt;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   &lt;v11: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flagSospesa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'"/&gt;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   &lt;v11: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prodottoCommerciale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'"/&gt;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   &lt;v11:questionario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append=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xsi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:nil='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true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 xml:space="preserve">'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:xsi='http://www.w3.org/2001/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XMLSchema-instance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'"/&gt;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   &lt;v11:raccomandazione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attrs=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idRaccomandazioneIdd@codice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"/&gt;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</w:t>
      </w: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>&lt;/v11:modificaRaccomandazione&gt;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&lt;/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>soapenv:Body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>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lastRenderedPageBreak/>
        <w:tab/>
      </w: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  <w:t>&lt;/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>soapenv:Envelope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>&gt;</w:t>
      </w: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]]&gt;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&lt;/</w:t>
      </w:r>
      <w:r w:rsidRPr="00147294">
        <w:rPr>
          <w:rFonts w:ascii="Consolas" w:hAnsi="Consolas" w:cs="Consolas"/>
          <w:color w:val="3F7F7F"/>
          <w:sz w:val="18"/>
          <w:szCs w:val="18"/>
          <w:lang w:val="en-US"/>
        </w:rPr>
        <w:t>Input</w:t>
      </w: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&lt;</w:t>
      </w:r>
      <w:r w:rsidRPr="00147294">
        <w:rPr>
          <w:rFonts w:ascii="Consolas" w:hAnsi="Consolas" w:cs="Consolas"/>
          <w:color w:val="3F7F7F"/>
          <w:sz w:val="18"/>
          <w:szCs w:val="18"/>
          <w:lang w:val="en-US"/>
        </w:rPr>
        <w:t>Output</w:t>
      </w: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&lt;![CDATA[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&lt;S:Envelope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>xmlns:S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>="http://schemas.xmlsoap.org/soap/envelope/"&gt;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  <w:t xml:space="preserve">   </w:t>
      </w:r>
      <w:r w:rsidRPr="00147294">
        <w:rPr>
          <w:rFonts w:ascii="Consolas" w:hAnsi="Consolas" w:cs="Consolas"/>
          <w:color w:val="000000"/>
          <w:sz w:val="18"/>
          <w:szCs w:val="18"/>
        </w:rPr>
        <w:t>&lt;S:Body&gt;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&lt;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modificaRaccomandazioneResponse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 xml:space="preserve"> xmlns="http://posizionedispositiva.soggetto.be.schema.bmed.it/RaccomandazioneIDD/v1"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 xml:space="preserve">:ns2="http://common.schema.bmed.it/v1"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xmlns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:ns3="http://fault.common.schema.bmed.it/v1"&gt;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   &lt;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codiceRaccomandazione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propertyName=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"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idRaccomandazioneIddCtrl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"&gt;&lt;/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codiceRaccomandazione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   &lt;/</w:t>
      </w:r>
      <w:proofErr w:type="spellStart"/>
      <w:r w:rsidRPr="00147294">
        <w:rPr>
          <w:rFonts w:ascii="Consolas" w:hAnsi="Consolas" w:cs="Consolas"/>
          <w:color w:val="000000"/>
          <w:sz w:val="18"/>
          <w:szCs w:val="18"/>
        </w:rPr>
        <w:t>modificaRaccomandazioneResponse</w:t>
      </w:r>
      <w:proofErr w:type="spellEnd"/>
      <w:r w:rsidRPr="00147294">
        <w:rPr>
          <w:rFonts w:ascii="Consolas" w:hAnsi="Consolas" w:cs="Consolas"/>
          <w:color w:val="000000"/>
          <w:sz w:val="18"/>
          <w:szCs w:val="18"/>
        </w:rPr>
        <w:t>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0000"/>
          <w:sz w:val="18"/>
          <w:szCs w:val="18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</w:rPr>
        <w:tab/>
        <w:t xml:space="preserve">   </w:t>
      </w: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>&lt;/S:Body&gt;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  <w:t>&lt;/S:Envelope&gt;</w:t>
      </w: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0000"/>
          <w:sz w:val="18"/>
          <w:szCs w:val="18"/>
          <w:lang w:val="en-US"/>
        </w:rPr>
        <w:tab/>
      </w: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]]&gt;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  <w:lang w:val="en-US"/>
        </w:rPr>
      </w:pP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&lt;/</w:t>
      </w:r>
      <w:r w:rsidRPr="00147294">
        <w:rPr>
          <w:rFonts w:ascii="Consolas" w:hAnsi="Consolas" w:cs="Consolas"/>
          <w:color w:val="3F7F7F"/>
          <w:sz w:val="18"/>
          <w:szCs w:val="18"/>
          <w:lang w:val="en-US"/>
        </w:rPr>
        <w:t>Output</w:t>
      </w:r>
      <w:r w:rsidRPr="00147294">
        <w:rPr>
          <w:rFonts w:ascii="Consolas" w:hAnsi="Consolas" w:cs="Consolas"/>
          <w:color w:val="008080"/>
          <w:sz w:val="18"/>
          <w:szCs w:val="18"/>
          <w:lang w:val="en-US"/>
        </w:rPr>
        <w:t>&gt;</w:t>
      </w:r>
    </w:p>
    <w:p w:rsidR="00147294" w:rsidRPr="00147294" w:rsidRDefault="00147294" w:rsidP="00147294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147294">
        <w:rPr>
          <w:rFonts w:ascii="Consolas" w:hAnsi="Consolas" w:cs="Consolas"/>
          <w:color w:val="008080"/>
          <w:sz w:val="18"/>
          <w:szCs w:val="18"/>
        </w:rPr>
        <w:t>&lt;/</w:t>
      </w:r>
      <w:r w:rsidRPr="00147294">
        <w:rPr>
          <w:rFonts w:ascii="Consolas" w:hAnsi="Consolas" w:cs="Consolas"/>
          <w:color w:val="3F7F7F"/>
          <w:sz w:val="18"/>
          <w:szCs w:val="18"/>
          <w:highlight w:val="lightGray"/>
        </w:rPr>
        <w:t>Access</w:t>
      </w:r>
      <w:r w:rsidRPr="00147294">
        <w:rPr>
          <w:rFonts w:ascii="Consolas" w:hAnsi="Consolas" w:cs="Consolas"/>
          <w:color w:val="008080"/>
          <w:sz w:val="18"/>
          <w:szCs w:val="18"/>
        </w:rPr>
        <w:t>&gt;</w:t>
      </w:r>
      <w:r w:rsidRPr="00147294">
        <w:rPr>
          <w:rFonts w:ascii="Consolas" w:hAnsi="Consolas" w:cs="Consolas"/>
          <w:color w:val="000000"/>
          <w:sz w:val="18"/>
          <w:szCs w:val="18"/>
        </w:rPr>
        <w:tab/>
      </w:r>
    </w:p>
    <w:p w:rsidR="00147294" w:rsidRDefault="00147294"/>
    <w:p w:rsidR="00147294" w:rsidRDefault="00147294" w:rsidP="00147294">
      <w:r>
        <w:t>sfruttando il modello di I/O “</w:t>
      </w:r>
      <w:proofErr w:type="spellStart"/>
      <w:r w:rsidRPr="00E04A0F">
        <w:rPr>
          <w:i/>
        </w:rPr>
        <w:t>prgm.pdfwebforms.idd.IddCallModel</w:t>
      </w:r>
      <w:proofErr w:type="spellEnd"/>
      <w:r>
        <w:t>” già descritto in precedenza.</w:t>
      </w:r>
    </w:p>
    <w:p w:rsidR="00147294" w:rsidRDefault="002C4269" w:rsidP="00147294">
      <w:r>
        <w:t>La proprietà “</w:t>
      </w:r>
      <w:proofErr w:type="spellStart"/>
      <w:r w:rsidRPr="002C4269">
        <w:rPr>
          <w:color w:val="000000"/>
        </w:rPr>
        <w:t>idRaccomandazioneIddCtrl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” </w:t>
      </w:r>
      <w:r>
        <w:t>viene utilizzata per verificare il corretto esito dell’esecuzione dell’</w:t>
      </w:r>
      <w:proofErr w:type="spellStart"/>
      <w:r>
        <w:t>operation</w:t>
      </w:r>
      <w:proofErr w:type="spellEnd"/>
      <w:r>
        <w:t xml:space="preserve"> “</w:t>
      </w:r>
      <w:proofErr w:type="spellStart"/>
      <w:r>
        <w:t>modificaRaccomandazione</w:t>
      </w:r>
      <w:proofErr w:type="spellEnd"/>
      <w:r>
        <w:t>”</w:t>
      </w:r>
      <w:r w:rsidR="00394F8C">
        <w:t>.</w:t>
      </w:r>
    </w:p>
    <w:p w:rsidR="00394F8C" w:rsidRDefault="00394F8C" w:rsidP="00147294"/>
    <w:p w:rsidR="00394F8C" w:rsidRDefault="00394F8C" w:rsidP="00394F8C">
      <w:pPr>
        <w:pStyle w:val="Titolo3"/>
      </w:pPr>
      <w:bookmarkStart w:id="39" w:name="_Toc516490958"/>
      <w:r>
        <w:t>Controlli</w:t>
      </w:r>
      <w:bookmarkEnd w:id="39"/>
    </w:p>
    <w:p w:rsidR="00394F8C" w:rsidRDefault="00394F8C" w:rsidP="00394F8C">
      <w:r>
        <w:t xml:space="preserve">I metodi per il controllo dello stato della raccomandazione, centralizzati nel </w:t>
      </w:r>
      <w:proofErr w:type="spellStart"/>
      <w:r>
        <w:t>caller</w:t>
      </w:r>
      <w:proofErr w:type="spellEnd"/>
      <w:r>
        <w:t>, vengono richiamati durante il processo di compilazione in modo da esporne i risultati così come richiesto in analisi.</w:t>
      </w:r>
    </w:p>
    <w:p w:rsidR="00394F8C" w:rsidRDefault="00394F8C" w:rsidP="00394F8C">
      <w:r>
        <w:t>I metodi che li racchiudono sono i seguenti:</w:t>
      </w:r>
    </w:p>
    <w:p w:rsidR="00394F8C" w:rsidRDefault="00394F8C" w:rsidP="00394F8C"/>
    <w:p w:rsidR="00394F8C" w:rsidRDefault="00394F8C" w:rsidP="00394F8C">
      <w:proofErr w:type="spellStart"/>
      <w:r w:rsidRPr="00BB51B3">
        <w:rPr>
          <w:i/>
        </w:rPr>
        <w:t>verificaIddInApertura</w:t>
      </w:r>
      <w:proofErr w:type="spellEnd"/>
      <w:r>
        <w:t>: richiamato all’apertura delle bozze</w:t>
      </w:r>
    </w:p>
    <w:p w:rsidR="00394F8C" w:rsidRDefault="00394F8C" w:rsidP="00394F8C">
      <w:proofErr w:type="spellStart"/>
      <w:r w:rsidRPr="00BB51B3">
        <w:rPr>
          <w:i/>
        </w:rPr>
        <w:t>verificaIddInMifid</w:t>
      </w:r>
      <w:proofErr w:type="spellEnd"/>
      <w:r>
        <w:t xml:space="preserve">: richiamato prima di procedere con il completamento </w:t>
      </w:r>
    </w:p>
    <w:p w:rsidR="00394F8C" w:rsidRDefault="00394F8C" w:rsidP="00394F8C"/>
    <w:p w:rsidR="00394F8C" w:rsidRDefault="00394F8C" w:rsidP="00394F8C">
      <w:proofErr w:type="spellStart"/>
      <w:r w:rsidRPr="00BB51B3">
        <w:rPr>
          <w:i/>
        </w:rPr>
        <w:t>verificaIddInApertura</w:t>
      </w:r>
      <w:proofErr w:type="spellEnd"/>
      <w:r w:rsidR="00BF1169">
        <w:rPr>
          <w:i/>
        </w:rPr>
        <w:t xml:space="preserve"> </w:t>
      </w:r>
      <w:proofErr w:type="spellStart"/>
      <w:r w:rsidR="00BF1169" w:rsidRPr="00BB51B3">
        <w:rPr>
          <w:i/>
        </w:rPr>
        <w:t>verificaIddInMifid</w:t>
      </w:r>
      <w:proofErr w:type="spellEnd"/>
      <w:r w:rsidR="00BF1169">
        <w:rPr>
          <w:i/>
        </w:rPr>
        <w:t xml:space="preserve"> </w:t>
      </w:r>
      <w:r>
        <w:rPr>
          <w:i/>
        </w:rPr>
        <w:t xml:space="preserve"> </w:t>
      </w:r>
      <w:r w:rsidR="00BF1169">
        <w:t>mostrano e</w:t>
      </w:r>
      <w:r>
        <w:t>rrore se:</w:t>
      </w:r>
    </w:p>
    <w:p w:rsidR="00394F8C" w:rsidRPr="001E7293" w:rsidRDefault="00394F8C" w:rsidP="00394F8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7F0055"/>
          <w:sz w:val="18"/>
          <w:szCs w:val="18"/>
        </w:rPr>
      </w:pPr>
    </w:p>
    <w:p w:rsidR="00394F8C" w:rsidRDefault="00BF1169" w:rsidP="00394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 w:rsidRPr="00BF1169">
        <w:rPr>
          <w:rFonts w:ascii="Consolas" w:hAnsi="Consolas" w:cs="Consolas"/>
          <w:color w:val="000000"/>
          <w:sz w:val="18"/>
          <w:szCs w:val="18"/>
        </w:rPr>
        <w:t>!idd.getFlagEsitoAdeguatezzaRaccomandazione().equalsIgnoreCase("true")</w:t>
      </w:r>
    </w:p>
    <w:p w:rsidR="00BF1169" w:rsidRDefault="00BF1169" w:rsidP="00394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</w:p>
    <w:p w:rsidR="00BF1169" w:rsidRDefault="00BF1169" w:rsidP="00394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oppure</w:t>
      </w:r>
    </w:p>
    <w:p w:rsidR="00BF1169" w:rsidRDefault="00BF1169" w:rsidP="00394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</w:p>
    <w:p w:rsidR="00394F8C" w:rsidRDefault="00BF1169" w:rsidP="00394F8C">
      <w:pPr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</w:rPr>
      </w:pPr>
      <w:r w:rsidRPr="00BF1169">
        <w:rPr>
          <w:rFonts w:ascii="Consolas" w:hAnsi="Consolas" w:cs="Consolas"/>
          <w:color w:val="000000"/>
          <w:sz w:val="18"/>
          <w:szCs w:val="18"/>
        </w:rPr>
        <w:t>idd.getCodStatoQuestionarioIdd().equals(IddStatiQuestionario.SCADUTO)</w:t>
      </w:r>
    </w:p>
    <w:p w:rsidR="00394F8C" w:rsidRDefault="00394F8C" w:rsidP="00394F8C"/>
    <w:p w:rsidR="00394F8C" w:rsidRDefault="00394F8C" w:rsidP="00147294"/>
    <w:p w:rsidR="002D5941" w:rsidRDefault="002D5941" w:rsidP="002D5941">
      <w:pPr>
        <w:pStyle w:val="Titolo3"/>
      </w:pPr>
      <w:bookmarkStart w:id="40" w:name="_Toc516490959"/>
      <w:r>
        <w:t>Gestione sottoscrizione “a cavallo della mezzanotte”</w:t>
      </w:r>
      <w:bookmarkEnd w:id="40"/>
    </w:p>
    <w:p w:rsidR="002D5941" w:rsidRDefault="002D5941" w:rsidP="002D5941">
      <w:r>
        <w:t>A fronte dell’ultima chiamata significativa al sevizio di verifica raccomandazione viene memorizzata la proprietà “</w:t>
      </w:r>
      <w:proofErr w:type="spellStart"/>
      <w:r w:rsidRPr="00B20CB7">
        <w:t>dataUltimaChiamataAdeguatezza</w:t>
      </w:r>
      <w:proofErr w:type="spellEnd"/>
      <w:r>
        <w:t>” del modello principale di processo (</w:t>
      </w:r>
      <w:proofErr w:type="spellStart"/>
      <w:r w:rsidRPr="00373551">
        <w:rPr>
          <w:i/>
        </w:rPr>
        <w:t>PdfModel</w:t>
      </w:r>
      <w:proofErr w:type="spellEnd"/>
      <w:r>
        <w:t>).</w:t>
      </w:r>
    </w:p>
    <w:p w:rsidR="002D5941" w:rsidRDefault="002D5941" w:rsidP="002D5941">
      <w:r>
        <w:t>Nell’evento finale di completamento della compilazione viene controllato che rispetto a “oggi” non la data non si sia modificata.</w:t>
      </w:r>
    </w:p>
    <w:p w:rsidR="002D5941" w:rsidRDefault="002D5941" w:rsidP="002D5941">
      <w:r>
        <w:t xml:space="preserve">In caso contrario significa che fra </w:t>
      </w:r>
      <w:proofErr w:type="spellStart"/>
      <w:r>
        <w:t>ll</w:t>
      </w:r>
      <w:proofErr w:type="spellEnd"/>
      <w:r>
        <w:t xml:space="preserve">’ultima </w:t>
      </w:r>
      <w:proofErr w:type="spellStart"/>
      <w:r>
        <w:t>chiamta</w:t>
      </w:r>
      <w:proofErr w:type="spellEnd"/>
      <w:r>
        <w:t xml:space="preserve"> all’adeguatezza si è passati al giorno successivo per cui ne viene data evidenza con il messaggio descritto in analisi</w:t>
      </w:r>
    </w:p>
    <w:p w:rsidR="008A511C" w:rsidRDefault="008A511C">
      <w:r>
        <w:br w:type="page"/>
      </w:r>
    </w:p>
    <w:p w:rsidR="008A511C" w:rsidRDefault="008A511C" w:rsidP="002D5941"/>
    <w:p w:rsidR="003270DD" w:rsidRDefault="003270DD"/>
    <w:p w:rsidR="008A511C" w:rsidRPr="00B8540E" w:rsidRDefault="008A511C" w:rsidP="008A511C">
      <w:pPr>
        <w:pStyle w:val="Titolo1"/>
      </w:pPr>
      <w:bookmarkStart w:id="41" w:name="_Toc516490960"/>
      <w:r>
        <w:t>Modifica alla base dati</w:t>
      </w:r>
      <w:bookmarkEnd w:id="41"/>
    </w:p>
    <w:p w:rsidR="008A511C" w:rsidRDefault="001E690E">
      <w:r>
        <w:t>Vengono aggiunte le due colonne</w:t>
      </w:r>
    </w:p>
    <w:p w:rsidR="001E690E" w:rsidRDefault="001E690E"/>
    <w:p w:rsidR="001E690E" w:rsidRPr="001E690E" w:rsidRDefault="001E690E" w:rsidP="001E690E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>use CEPE</w:t>
      </w:r>
    </w:p>
    <w:p w:rsidR="001E690E" w:rsidRPr="001E690E" w:rsidRDefault="001E690E" w:rsidP="001E690E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>go</w:t>
      </w:r>
    </w:p>
    <w:p w:rsidR="001E690E" w:rsidRPr="001E690E" w:rsidRDefault="001E690E" w:rsidP="001E690E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 w:rsidRPr="001E690E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alter</w:t>
      </w:r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1E690E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table</w:t>
      </w:r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 xml:space="preserve"> PDF_INSTANCE </w:t>
      </w:r>
      <w:r w:rsidRPr="001E690E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add</w:t>
      </w:r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 xml:space="preserve"> ID_QUESTIONARIO_IDD </w:t>
      </w:r>
      <w:proofErr w:type="spellStart"/>
      <w:r w:rsidRPr="001E690E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varchar</w:t>
      </w:r>
      <w:proofErr w:type="spellEnd"/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 xml:space="preserve">(32) </w:t>
      </w:r>
      <w:r w:rsidRPr="001E690E">
        <w:rPr>
          <w:rFonts w:ascii="Consolas" w:hAnsi="Consolas" w:cs="Consolas"/>
          <w:b/>
          <w:bCs/>
          <w:color w:val="4000C8"/>
          <w:sz w:val="20"/>
          <w:szCs w:val="20"/>
          <w:lang w:val="en-US"/>
        </w:rPr>
        <w:t>null</w:t>
      </w:r>
    </w:p>
    <w:p w:rsidR="001E690E" w:rsidRPr="001E690E" w:rsidRDefault="001E690E" w:rsidP="001E690E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>go</w:t>
      </w:r>
    </w:p>
    <w:p w:rsidR="001E690E" w:rsidRPr="001E690E" w:rsidRDefault="001E690E" w:rsidP="001E690E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 w:rsidRPr="001E690E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alter</w:t>
      </w:r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1E690E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table</w:t>
      </w:r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 xml:space="preserve"> PDF_INSTANCE </w:t>
      </w:r>
      <w:r w:rsidRPr="001E690E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add</w:t>
      </w:r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 xml:space="preserve"> ID_RACCOMANDAZIONE_IDD </w:t>
      </w:r>
      <w:proofErr w:type="spellStart"/>
      <w:r w:rsidRPr="001E690E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varchar</w:t>
      </w:r>
      <w:proofErr w:type="spellEnd"/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 xml:space="preserve">(32) </w:t>
      </w:r>
      <w:r w:rsidRPr="001E690E">
        <w:rPr>
          <w:rFonts w:ascii="Consolas" w:hAnsi="Consolas" w:cs="Consolas"/>
          <w:b/>
          <w:bCs/>
          <w:color w:val="4000C8"/>
          <w:sz w:val="20"/>
          <w:szCs w:val="20"/>
          <w:lang w:val="en-US"/>
        </w:rPr>
        <w:t>null</w:t>
      </w:r>
    </w:p>
    <w:p w:rsidR="001E690E" w:rsidRPr="001E690E" w:rsidRDefault="001E690E" w:rsidP="001E690E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 w:rsidRPr="001E690E">
        <w:rPr>
          <w:rFonts w:ascii="Consolas" w:hAnsi="Consolas" w:cs="Consolas"/>
          <w:color w:val="000000"/>
          <w:sz w:val="20"/>
          <w:szCs w:val="20"/>
          <w:lang w:val="en-US"/>
        </w:rPr>
        <w:t>go</w:t>
      </w:r>
    </w:p>
    <w:p w:rsidR="001E690E" w:rsidRDefault="001E690E" w:rsidP="001E690E">
      <w:pPr>
        <w:rPr>
          <w:rFonts w:ascii="Consolas" w:hAnsi="Consolas" w:cs="Consolas"/>
          <w:color w:val="008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PRINT </w:t>
      </w:r>
      <w:r>
        <w:rPr>
          <w:rFonts w:ascii="Consolas" w:hAnsi="Consolas" w:cs="Consolas"/>
          <w:color w:val="00800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008000"/>
          <w:sz w:val="20"/>
          <w:szCs w:val="20"/>
        </w:rPr>
        <w:t>columns</w:t>
      </w:r>
      <w:proofErr w:type="spellEnd"/>
      <w:r>
        <w:rPr>
          <w:rFonts w:ascii="Consolas" w:hAnsi="Consolas" w:cs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8000"/>
          <w:sz w:val="20"/>
          <w:szCs w:val="20"/>
        </w:rPr>
        <w:t>added</w:t>
      </w:r>
      <w:proofErr w:type="spellEnd"/>
      <w:r>
        <w:rPr>
          <w:rFonts w:ascii="Consolas" w:hAnsi="Consolas" w:cs="Consolas"/>
          <w:color w:val="008000"/>
          <w:sz w:val="20"/>
          <w:szCs w:val="20"/>
        </w:rPr>
        <w:t>"</w:t>
      </w:r>
    </w:p>
    <w:p w:rsidR="001E690E" w:rsidRDefault="001E690E" w:rsidP="001E690E"/>
    <w:p w:rsidR="001E690E" w:rsidRDefault="001E690E">
      <w:r>
        <w:t xml:space="preserve">utili a persistere i valori delle due relative proprietà eventualmente valorizzate nel processo </w:t>
      </w:r>
      <w:r w:rsidR="00EA7B06">
        <w:t>IDD.</w:t>
      </w:r>
    </w:p>
    <w:p w:rsidR="00EA7B06" w:rsidRDefault="00EA7B06">
      <w:r>
        <w:t>Questo il segmento di accesso DAO di tipo “</w:t>
      </w:r>
      <w:proofErr w:type="spellStart"/>
      <w:r>
        <w:t>table</w:t>
      </w:r>
      <w:proofErr w:type="spellEnd"/>
      <w:r>
        <w:t>” per la persistenza dei valori:</w:t>
      </w:r>
    </w:p>
    <w:p w:rsidR="00EA7B06" w:rsidRDefault="00EA7B06"/>
    <w:p w:rsidR="00E44A86" w:rsidRPr="00E44A86" w:rsidRDefault="00E44A86" w:rsidP="00E44A86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812AE7">
        <w:rPr>
          <w:rFonts w:ascii="Consolas" w:hAnsi="Consolas" w:cs="Consolas"/>
          <w:color w:val="000000"/>
          <w:sz w:val="18"/>
          <w:szCs w:val="18"/>
        </w:rPr>
        <w:tab/>
      </w:r>
      <w:r w:rsidRPr="00E44A86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r w:rsidRPr="00E44A86">
        <w:rPr>
          <w:rFonts w:ascii="Consolas" w:hAnsi="Consolas" w:cs="Consolas"/>
          <w:color w:val="3F7F7F"/>
          <w:sz w:val="18"/>
          <w:szCs w:val="18"/>
        </w:rPr>
        <w:t>Parameter</w:t>
      </w:r>
      <w:proofErr w:type="spellEnd"/>
      <w:r w:rsidRPr="00E44A86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44A86">
        <w:rPr>
          <w:rFonts w:ascii="Consolas" w:hAnsi="Consolas" w:cs="Consolas"/>
          <w:color w:val="7F007F"/>
          <w:sz w:val="18"/>
          <w:szCs w:val="18"/>
        </w:rPr>
        <w:t>propertyName</w:t>
      </w:r>
      <w:r w:rsidRPr="00E44A86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E44A86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E44A86">
        <w:rPr>
          <w:rFonts w:ascii="Consolas" w:hAnsi="Consolas" w:cs="Consolas"/>
          <w:i/>
          <w:iCs/>
          <w:color w:val="2A00FF"/>
          <w:sz w:val="18"/>
          <w:szCs w:val="18"/>
        </w:rPr>
        <w:t>idQuestionarioIdd</w:t>
      </w:r>
      <w:proofErr w:type="spellEnd"/>
      <w:r w:rsidRPr="00E44A86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E44A86">
        <w:rPr>
          <w:rFonts w:ascii="Consolas" w:hAnsi="Consolas" w:cs="Consolas"/>
          <w:sz w:val="18"/>
          <w:szCs w:val="18"/>
        </w:rPr>
        <w:tab/>
      </w:r>
      <w:r w:rsidRPr="00E44A86">
        <w:rPr>
          <w:rFonts w:ascii="Consolas" w:hAnsi="Consolas" w:cs="Consolas"/>
          <w:sz w:val="18"/>
          <w:szCs w:val="18"/>
        </w:rPr>
        <w:tab/>
      </w:r>
      <w:r w:rsidRPr="00E44A86">
        <w:rPr>
          <w:rFonts w:ascii="Consolas" w:hAnsi="Consolas" w:cs="Consolas"/>
          <w:sz w:val="18"/>
          <w:szCs w:val="18"/>
        </w:rPr>
        <w:tab/>
      </w:r>
      <w:r w:rsidRPr="00E44A86">
        <w:rPr>
          <w:rFonts w:ascii="Consolas" w:hAnsi="Consolas" w:cs="Consolas"/>
          <w:sz w:val="18"/>
          <w:szCs w:val="18"/>
        </w:rPr>
        <w:tab/>
      </w:r>
      <w:r w:rsidRPr="00E44A86">
        <w:rPr>
          <w:rFonts w:ascii="Consolas" w:hAnsi="Consolas" w:cs="Consolas"/>
          <w:sz w:val="18"/>
          <w:szCs w:val="18"/>
        </w:rPr>
        <w:tab/>
      </w:r>
      <w:r w:rsidRPr="00E44A86">
        <w:rPr>
          <w:rFonts w:ascii="Consolas" w:hAnsi="Consolas" w:cs="Consolas"/>
          <w:sz w:val="18"/>
          <w:szCs w:val="18"/>
        </w:rPr>
        <w:tab/>
      </w:r>
      <w:proofErr w:type="spellStart"/>
      <w:r w:rsidRPr="00E44A86">
        <w:rPr>
          <w:rFonts w:ascii="Consolas" w:hAnsi="Consolas" w:cs="Consolas"/>
          <w:color w:val="7F007F"/>
          <w:sz w:val="18"/>
          <w:szCs w:val="18"/>
        </w:rPr>
        <w:t>dbColumnName</w:t>
      </w:r>
      <w:r w:rsidRPr="00E44A86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E44A86">
        <w:rPr>
          <w:rFonts w:ascii="Consolas" w:hAnsi="Consolas" w:cs="Consolas"/>
          <w:i/>
          <w:iCs/>
          <w:color w:val="2A00FF"/>
          <w:sz w:val="18"/>
          <w:szCs w:val="18"/>
        </w:rPr>
        <w:t>"ID_QUESTIONARIO_IDD"</w:t>
      </w:r>
      <w:r w:rsidRPr="00E44A86">
        <w:rPr>
          <w:rFonts w:ascii="Consolas" w:hAnsi="Consolas" w:cs="Consolas"/>
          <w:color w:val="008080"/>
          <w:sz w:val="18"/>
          <w:szCs w:val="18"/>
        </w:rPr>
        <w:t>/&gt;</w:t>
      </w:r>
    </w:p>
    <w:p w:rsidR="00E44A86" w:rsidRPr="00E44A86" w:rsidRDefault="00E44A86" w:rsidP="00E44A86">
      <w:pPr>
        <w:autoSpaceDE w:val="0"/>
        <w:autoSpaceDN w:val="0"/>
        <w:adjustRightInd w:val="0"/>
        <w:rPr>
          <w:rFonts w:ascii="Consolas" w:hAnsi="Consolas" w:cs="Consolas"/>
          <w:sz w:val="18"/>
          <w:szCs w:val="18"/>
        </w:rPr>
      </w:pPr>
      <w:r w:rsidRPr="00E44A86">
        <w:rPr>
          <w:rFonts w:ascii="Consolas" w:hAnsi="Consolas" w:cs="Consolas"/>
          <w:color w:val="000000"/>
          <w:sz w:val="18"/>
          <w:szCs w:val="18"/>
        </w:rPr>
        <w:tab/>
      </w:r>
      <w:r w:rsidRPr="00E44A86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r w:rsidRPr="00E44A86">
        <w:rPr>
          <w:rFonts w:ascii="Consolas" w:hAnsi="Consolas" w:cs="Consolas"/>
          <w:color w:val="3F7F7F"/>
          <w:sz w:val="18"/>
          <w:szCs w:val="18"/>
        </w:rPr>
        <w:t>Parameter</w:t>
      </w:r>
      <w:proofErr w:type="spellEnd"/>
      <w:r w:rsidRPr="00E44A86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E44A86">
        <w:rPr>
          <w:rFonts w:ascii="Consolas" w:hAnsi="Consolas" w:cs="Consolas"/>
          <w:color w:val="7F007F"/>
          <w:sz w:val="18"/>
          <w:szCs w:val="18"/>
        </w:rPr>
        <w:t>propertyName</w:t>
      </w:r>
      <w:r w:rsidRPr="00E44A86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E44A86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E44A86">
        <w:rPr>
          <w:rFonts w:ascii="Consolas" w:hAnsi="Consolas" w:cs="Consolas"/>
          <w:i/>
          <w:iCs/>
          <w:color w:val="2A00FF"/>
          <w:sz w:val="18"/>
          <w:szCs w:val="18"/>
        </w:rPr>
        <w:t>idRaccomandazioneIdd</w:t>
      </w:r>
      <w:proofErr w:type="spellEnd"/>
      <w:r w:rsidRPr="00E44A86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E44A86">
        <w:rPr>
          <w:rFonts w:ascii="Consolas" w:hAnsi="Consolas" w:cs="Consolas"/>
          <w:sz w:val="18"/>
          <w:szCs w:val="18"/>
        </w:rPr>
        <w:tab/>
      </w:r>
      <w:r w:rsidRPr="00E44A86">
        <w:rPr>
          <w:rFonts w:ascii="Consolas" w:hAnsi="Consolas" w:cs="Consolas"/>
          <w:sz w:val="18"/>
          <w:szCs w:val="18"/>
        </w:rPr>
        <w:tab/>
      </w:r>
      <w:r w:rsidRPr="00E44A86">
        <w:rPr>
          <w:rFonts w:ascii="Consolas" w:hAnsi="Consolas" w:cs="Consolas"/>
          <w:sz w:val="18"/>
          <w:szCs w:val="18"/>
        </w:rPr>
        <w:tab/>
      </w:r>
      <w:r w:rsidRPr="00E44A86">
        <w:rPr>
          <w:rFonts w:ascii="Consolas" w:hAnsi="Consolas" w:cs="Consolas"/>
          <w:sz w:val="18"/>
          <w:szCs w:val="18"/>
        </w:rPr>
        <w:tab/>
      </w:r>
      <w:r w:rsidRPr="00E44A86">
        <w:rPr>
          <w:rFonts w:ascii="Consolas" w:hAnsi="Consolas" w:cs="Consolas"/>
          <w:sz w:val="18"/>
          <w:szCs w:val="18"/>
        </w:rPr>
        <w:tab/>
      </w:r>
      <w:proofErr w:type="spellStart"/>
      <w:r w:rsidRPr="00E44A86">
        <w:rPr>
          <w:rFonts w:ascii="Consolas" w:hAnsi="Consolas" w:cs="Consolas"/>
          <w:color w:val="7F007F"/>
          <w:sz w:val="18"/>
          <w:szCs w:val="18"/>
        </w:rPr>
        <w:t>dbColumnName</w:t>
      </w:r>
      <w:r w:rsidRPr="00E44A86">
        <w:rPr>
          <w:rFonts w:ascii="Consolas" w:hAnsi="Consolas" w:cs="Consolas"/>
          <w:color w:val="000000"/>
          <w:sz w:val="18"/>
          <w:szCs w:val="18"/>
        </w:rPr>
        <w:t>=</w:t>
      </w:r>
      <w:proofErr w:type="spellEnd"/>
      <w:r w:rsidRPr="00E44A86">
        <w:rPr>
          <w:rFonts w:ascii="Consolas" w:hAnsi="Consolas" w:cs="Consolas"/>
          <w:i/>
          <w:iCs/>
          <w:color w:val="2A00FF"/>
          <w:sz w:val="18"/>
          <w:szCs w:val="18"/>
        </w:rPr>
        <w:t>"ID_RACCOMANDAZIONE_IDD"</w:t>
      </w:r>
      <w:r w:rsidRPr="00E44A86">
        <w:rPr>
          <w:rFonts w:ascii="Consolas" w:hAnsi="Consolas" w:cs="Consolas"/>
          <w:color w:val="008080"/>
          <w:sz w:val="18"/>
          <w:szCs w:val="18"/>
        </w:rPr>
        <w:t>/&gt;</w:t>
      </w:r>
    </w:p>
    <w:p w:rsidR="00E44A86" w:rsidRDefault="00E44A86"/>
    <w:p w:rsidR="00EA7B06" w:rsidRDefault="00EA7B06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p w:rsidR="00223116" w:rsidRDefault="00223116" w:rsidP="00812AE7"/>
    <w:sectPr w:rsidR="00223116" w:rsidSect="006A6A79">
      <w:headerReference w:type="default" r:id="rId12"/>
      <w:footerReference w:type="default" r:id="rId13"/>
      <w:pgSz w:w="11906" w:h="16838" w:code="9"/>
      <w:pgMar w:top="1418" w:right="1134" w:bottom="1134" w:left="1134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6C1C" w:rsidRDefault="00786C1C">
      <w:r>
        <w:separator/>
      </w:r>
    </w:p>
  </w:endnote>
  <w:endnote w:type="continuationSeparator" w:id="0">
    <w:p w:rsidR="00786C1C" w:rsidRDefault="00786C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lfaen">
    <w:panose1 w:val="010A0502050306030303"/>
    <w:charset w:val="00"/>
    <w:family w:val="roman"/>
    <w:notTrueType/>
    <w:pitch w:val="variable"/>
    <w:sig w:usb0="00C00283" w:usb1="00000000" w:usb2="00000000" w:usb3="00000000" w:csb0="0000000D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06" w:rsidRDefault="00EA7B06" w:rsidP="00D83B33">
    <w:pPr>
      <w:pBdr>
        <w:top w:val="single" w:sz="4" w:space="1" w:color="auto"/>
      </w:pBdr>
      <w:jc w:val="right"/>
      <w:rPr>
        <w:sz w:val="20"/>
      </w:rPr>
    </w:pPr>
  </w:p>
  <w:p w:rsidR="00EA7B06" w:rsidRDefault="00EA7B06" w:rsidP="00812076">
    <w:pPr>
      <w:pBdr>
        <w:top w:val="single" w:sz="4" w:space="1" w:color="auto"/>
      </w:pBdr>
    </w:pPr>
    <w:r>
      <w:rPr>
        <w:sz w:val="20"/>
      </w:rPr>
      <w:t xml:space="preserve">PPM &lt;Codice PPM del Progetto&gt;  </w:t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  <w:t xml:space="preserve">             Pagina </w:t>
    </w:r>
    <w:r w:rsidR="00924EE5">
      <w:rPr>
        <w:rStyle w:val="Numeropagina"/>
        <w:sz w:val="20"/>
      </w:rPr>
      <w:fldChar w:fldCharType="begin"/>
    </w:r>
    <w:r>
      <w:rPr>
        <w:rStyle w:val="Numeropagina"/>
        <w:sz w:val="20"/>
      </w:rPr>
      <w:instrText xml:space="preserve"> PAGE </w:instrText>
    </w:r>
    <w:r w:rsidR="00924EE5">
      <w:rPr>
        <w:rStyle w:val="Numeropagina"/>
        <w:sz w:val="20"/>
      </w:rPr>
      <w:fldChar w:fldCharType="separate"/>
    </w:r>
    <w:r w:rsidR="00DA11F2">
      <w:rPr>
        <w:rStyle w:val="Numeropagina"/>
        <w:noProof/>
        <w:sz w:val="20"/>
      </w:rPr>
      <w:t>4</w:t>
    </w:r>
    <w:r w:rsidR="00924EE5">
      <w:rPr>
        <w:rStyle w:val="Numeropagina"/>
        <w:sz w:val="20"/>
      </w:rPr>
      <w:fldChar w:fldCharType="end"/>
    </w:r>
    <w:r>
      <w:rPr>
        <w:rStyle w:val="Numeropagina"/>
        <w:sz w:val="20"/>
      </w:rPr>
      <w:t xml:space="preserve"> di </w:t>
    </w:r>
    <w:r w:rsidR="00924EE5">
      <w:rPr>
        <w:rStyle w:val="Numeropagina"/>
        <w:sz w:val="20"/>
      </w:rPr>
      <w:fldChar w:fldCharType="begin"/>
    </w:r>
    <w:r>
      <w:rPr>
        <w:rStyle w:val="Numeropagina"/>
        <w:sz w:val="20"/>
      </w:rPr>
      <w:instrText xml:space="preserve">  NUMPAGES</w:instrText>
    </w:r>
    <w:r w:rsidR="00924EE5">
      <w:rPr>
        <w:rStyle w:val="Numeropagina"/>
        <w:sz w:val="20"/>
      </w:rPr>
      <w:fldChar w:fldCharType="separate"/>
    </w:r>
    <w:r w:rsidR="00DA11F2">
      <w:rPr>
        <w:rStyle w:val="Numeropagina"/>
        <w:noProof/>
        <w:sz w:val="20"/>
      </w:rPr>
      <w:t>14</w:t>
    </w:r>
    <w:r w:rsidR="00924EE5">
      <w:rPr>
        <w:rStyle w:val="Numeropagina"/>
        <w:sz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6C1C" w:rsidRDefault="00786C1C">
      <w:r>
        <w:separator/>
      </w:r>
    </w:p>
  </w:footnote>
  <w:footnote w:type="continuationSeparator" w:id="0">
    <w:p w:rsidR="00786C1C" w:rsidRDefault="00786C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78" w:type="dxa"/>
      <w:tblBorders>
        <w:bottom w:val="single" w:sz="4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4390"/>
      <w:gridCol w:w="5388"/>
    </w:tblGrid>
    <w:tr w:rsidR="00EA7B06" w:rsidTr="00C71686">
      <w:trPr>
        <w:trHeight w:val="713"/>
      </w:trPr>
      <w:tc>
        <w:tcPr>
          <w:tcW w:w="4390" w:type="dxa"/>
        </w:tcPr>
        <w:p w:rsidR="00EA7B06" w:rsidRDefault="00EA7B06">
          <w:pPr>
            <w:pStyle w:val="Intestazione"/>
            <w:rPr>
              <w:sz w:val="16"/>
            </w:rPr>
          </w:pPr>
          <w:r w:rsidRPr="00B778CA">
            <w:rPr>
              <w:noProof/>
            </w:rPr>
            <w:drawing>
              <wp:inline distT="0" distB="0" distL="0" distR="0">
                <wp:extent cx="1498969" cy="476547"/>
                <wp:effectExtent l="0" t="0" r="0" b="0"/>
                <wp:docPr id="3" name="Immagine 3" descr="Z:\05-Document Templates\New_Logo\New logo_bm_neg_azz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Z:\05-Document Templates\New_Logo\New logo_bm_neg_azz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 l="6277" t="6634" r="31045" b="16139"/>
                        <a:stretch/>
                      </pic:blipFill>
                      <pic:spPr bwMode="auto">
                        <a:xfrm>
                          <a:off x="0" y="0"/>
                          <a:ext cx="1516132" cy="482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8" w:type="dxa"/>
          <w:vAlign w:val="center"/>
        </w:tcPr>
        <w:p w:rsidR="00EA7B06" w:rsidRDefault="00EA7B06" w:rsidP="002223CF">
          <w:pPr>
            <w:pStyle w:val="Intestazione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&lt;Nome progetto&gt;</w:t>
          </w:r>
        </w:p>
        <w:p w:rsidR="00EA7B06" w:rsidRPr="00AC37E0" w:rsidRDefault="00EA7B06" w:rsidP="00633E72">
          <w:pPr>
            <w:pStyle w:val="Intestazione"/>
            <w:jc w:val="right"/>
            <w:rPr>
              <w:i/>
              <w:sz w:val="18"/>
              <w:szCs w:val="18"/>
            </w:rPr>
          </w:pPr>
          <w:r>
            <w:rPr>
              <w:i/>
              <w:sz w:val="18"/>
              <w:szCs w:val="18"/>
            </w:rPr>
            <w:t>Specifiche</w:t>
          </w:r>
          <w:r w:rsidRPr="00AC37E0">
            <w:rPr>
              <w:i/>
              <w:sz w:val="18"/>
              <w:szCs w:val="18"/>
            </w:rPr>
            <w:t xml:space="preserve"> </w:t>
          </w:r>
          <w:r>
            <w:rPr>
              <w:i/>
              <w:sz w:val="18"/>
              <w:szCs w:val="18"/>
            </w:rPr>
            <w:t>Tecniche &lt;Sottotitolo&gt;</w:t>
          </w:r>
        </w:p>
      </w:tc>
    </w:tr>
  </w:tbl>
  <w:p w:rsidR="00EA7B06" w:rsidRDefault="00EA7B06">
    <w:pPr>
      <w:pStyle w:val="Intestazion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911AA"/>
    <w:multiLevelType w:val="hybridMultilevel"/>
    <w:tmpl w:val="C1DA7DB8"/>
    <w:lvl w:ilvl="0" w:tplc="0410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">
    <w:nsid w:val="02A23807"/>
    <w:multiLevelType w:val="hybridMultilevel"/>
    <w:tmpl w:val="57142D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DE2C93"/>
    <w:multiLevelType w:val="hybridMultilevel"/>
    <w:tmpl w:val="745A2DC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EA5396"/>
    <w:multiLevelType w:val="hybridMultilevel"/>
    <w:tmpl w:val="C5E6A5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A706FA"/>
    <w:multiLevelType w:val="hybridMultilevel"/>
    <w:tmpl w:val="A84044C6"/>
    <w:lvl w:ilvl="0" w:tplc="7E3406D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37276E"/>
    <w:multiLevelType w:val="singleLevel"/>
    <w:tmpl w:val="7CE831CE"/>
    <w:lvl w:ilvl="0">
      <w:start w:val="1"/>
      <w:numFmt w:val="decimal"/>
      <w:pStyle w:val="Figure"/>
      <w:lvlText w:val="FIGURE %1."/>
      <w:lvlJc w:val="left"/>
      <w:pPr>
        <w:tabs>
          <w:tab w:val="num" w:pos="1080"/>
        </w:tabs>
        <w:ind w:left="360" w:hanging="360"/>
      </w:pPr>
      <w:rPr>
        <w:rFonts w:ascii="Arial" w:hAnsi="Arial" w:cs="Times New Roman" w:hint="default"/>
        <w:b/>
        <w:i w:val="0"/>
        <w:sz w:val="20"/>
      </w:rPr>
    </w:lvl>
  </w:abstractNum>
  <w:abstractNum w:abstractNumId="6">
    <w:nsid w:val="207F6C1C"/>
    <w:multiLevelType w:val="singleLevel"/>
    <w:tmpl w:val="5C549C42"/>
    <w:lvl w:ilvl="0">
      <w:start w:val="1"/>
      <w:numFmt w:val="bullet"/>
      <w:pStyle w:val="Bulleted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09E0C50"/>
    <w:multiLevelType w:val="hybridMultilevel"/>
    <w:tmpl w:val="30268862"/>
    <w:lvl w:ilvl="0" w:tplc="DC4CF624">
      <w:start w:val="1"/>
      <w:numFmt w:val="lowerLetter"/>
      <w:lvlText w:val="%1)"/>
      <w:lvlJc w:val="left"/>
      <w:pPr>
        <w:ind w:left="3195" w:hanging="360"/>
      </w:pPr>
      <w:rPr>
        <w:rFonts w:hint="default"/>
        <w:b w:val="0"/>
        <w:i/>
      </w:rPr>
    </w:lvl>
    <w:lvl w:ilvl="1" w:tplc="04100019" w:tentative="1">
      <w:start w:val="1"/>
      <w:numFmt w:val="lowerLetter"/>
      <w:lvlText w:val="%2."/>
      <w:lvlJc w:val="left"/>
      <w:pPr>
        <w:ind w:left="3915" w:hanging="360"/>
      </w:pPr>
    </w:lvl>
    <w:lvl w:ilvl="2" w:tplc="0410001B" w:tentative="1">
      <w:start w:val="1"/>
      <w:numFmt w:val="lowerRoman"/>
      <w:lvlText w:val="%3."/>
      <w:lvlJc w:val="right"/>
      <w:pPr>
        <w:ind w:left="4635" w:hanging="180"/>
      </w:pPr>
    </w:lvl>
    <w:lvl w:ilvl="3" w:tplc="0410000F" w:tentative="1">
      <w:start w:val="1"/>
      <w:numFmt w:val="decimal"/>
      <w:lvlText w:val="%4."/>
      <w:lvlJc w:val="left"/>
      <w:pPr>
        <w:ind w:left="5355" w:hanging="360"/>
      </w:pPr>
    </w:lvl>
    <w:lvl w:ilvl="4" w:tplc="04100019" w:tentative="1">
      <w:start w:val="1"/>
      <w:numFmt w:val="lowerLetter"/>
      <w:lvlText w:val="%5."/>
      <w:lvlJc w:val="left"/>
      <w:pPr>
        <w:ind w:left="6075" w:hanging="360"/>
      </w:pPr>
    </w:lvl>
    <w:lvl w:ilvl="5" w:tplc="0410001B" w:tentative="1">
      <w:start w:val="1"/>
      <w:numFmt w:val="lowerRoman"/>
      <w:lvlText w:val="%6."/>
      <w:lvlJc w:val="right"/>
      <w:pPr>
        <w:ind w:left="6795" w:hanging="180"/>
      </w:pPr>
    </w:lvl>
    <w:lvl w:ilvl="6" w:tplc="0410000F" w:tentative="1">
      <w:start w:val="1"/>
      <w:numFmt w:val="decimal"/>
      <w:lvlText w:val="%7."/>
      <w:lvlJc w:val="left"/>
      <w:pPr>
        <w:ind w:left="7515" w:hanging="360"/>
      </w:pPr>
    </w:lvl>
    <w:lvl w:ilvl="7" w:tplc="04100019" w:tentative="1">
      <w:start w:val="1"/>
      <w:numFmt w:val="lowerLetter"/>
      <w:lvlText w:val="%8."/>
      <w:lvlJc w:val="left"/>
      <w:pPr>
        <w:ind w:left="8235" w:hanging="360"/>
      </w:pPr>
    </w:lvl>
    <w:lvl w:ilvl="8" w:tplc="0410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8">
    <w:nsid w:val="361D236D"/>
    <w:multiLevelType w:val="multilevel"/>
    <w:tmpl w:val="5126A2BA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lvlText w:val="2.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9">
    <w:nsid w:val="36A16FA1"/>
    <w:multiLevelType w:val="hybridMultilevel"/>
    <w:tmpl w:val="6BFADF1C"/>
    <w:lvl w:ilvl="0" w:tplc="55702686">
      <w:numFmt w:val="bullet"/>
      <w:lvlText w:val="-"/>
      <w:lvlJc w:val="left"/>
      <w:pPr>
        <w:ind w:left="3556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10">
    <w:nsid w:val="3B770F25"/>
    <w:multiLevelType w:val="hybridMultilevel"/>
    <w:tmpl w:val="85BE6070"/>
    <w:lvl w:ilvl="0" w:tplc="0410000F">
      <w:start w:val="1"/>
      <w:numFmt w:val="decimal"/>
      <w:lvlText w:val="%1."/>
      <w:lvlJc w:val="left"/>
      <w:pPr>
        <w:ind w:left="3555" w:hanging="360"/>
      </w:pPr>
    </w:lvl>
    <w:lvl w:ilvl="1" w:tplc="04100019" w:tentative="1">
      <w:start w:val="1"/>
      <w:numFmt w:val="lowerLetter"/>
      <w:lvlText w:val="%2."/>
      <w:lvlJc w:val="left"/>
      <w:pPr>
        <w:ind w:left="4275" w:hanging="360"/>
      </w:pPr>
    </w:lvl>
    <w:lvl w:ilvl="2" w:tplc="0410001B" w:tentative="1">
      <w:start w:val="1"/>
      <w:numFmt w:val="lowerRoman"/>
      <w:lvlText w:val="%3."/>
      <w:lvlJc w:val="right"/>
      <w:pPr>
        <w:ind w:left="4995" w:hanging="180"/>
      </w:pPr>
    </w:lvl>
    <w:lvl w:ilvl="3" w:tplc="0410000F" w:tentative="1">
      <w:start w:val="1"/>
      <w:numFmt w:val="decimal"/>
      <w:lvlText w:val="%4."/>
      <w:lvlJc w:val="left"/>
      <w:pPr>
        <w:ind w:left="5715" w:hanging="360"/>
      </w:pPr>
    </w:lvl>
    <w:lvl w:ilvl="4" w:tplc="04100019" w:tentative="1">
      <w:start w:val="1"/>
      <w:numFmt w:val="lowerLetter"/>
      <w:lvlText w:val="%5."/>
      <w:lvlJc w:val="left"/>
      <w:pPr>
        <w:ind w:left="6435" w:hanging="360"/>
      </w:pPr>
    </w:lvl>
    <w:lvl w:ilvl="5" w:tplc="0410001B" w:tentative="1">
      <w:start w:val="1"/>
      <w:numFmt w:val="lowerRoman"/>
      <w:lvlText w:val="%6."/>
      <w:lvlJc w:val="right"/>
      <w:pPr>
        <w:ind w:left="7155" w:hanging="180"/>
      </w:pPr>
    </w:lvl>
    <w:lvl w:ilvl="6" w:tplc="0410000F" w:tentative="1">
      <w:start w:val="1"/>
      <w:numFmt w:val="decimal"/>
      <w:lvlText w:val="%7."/>
      <w:lvlJc w:val="left"/>
      <w:pPr>
        <w:ind w:left="7875" w:hanging="360"/>
      </w:pPr>
    </w:lvl>
    <w:lvl w:ilvl="7" w:tplc="04100019" w:tentative="1">
      <w:start w:val="1"/>
      <w:numFmt w:val="lowerLetter"/>
      <w:lvlText w:val="%8."/>
      <w:lvlJc w:val="left"/>
      <w:pPr>
        <w:ind w:left="8595" w:hanging="360"/>
      </w:pPr>
    </w:lvl>
    <w:lvl w:ilvl="8" w:tplc="0410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1">
    <w:nsid w:val="43BF3D3E"/>
    <w:multiLevelType w:val="hybridMultilevel"/>
    <w:tmpl w:val="87C6457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DC4CF624">
      <w:start w:val="1"/>
      <w:numFmt w:val="lowerLetter"/>
      <w:lvlText w:val="%5)"/>
      <w:lvlJc w:val="left"/>
      <w:pPr>
        <w:ind w:left="3600" w:hanging="360"/>
      </w:pPr>
      <w:rPr>
        <w:rFonts w:hint="default"/>
        <w:b w:val="0"/>
        <w:i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6E2592"/>
    <w:multiLevelType w:val="hybridMultilevel"/>
    <w:tmpl w:val="F4864C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DC4CF624">
      <w:start w:val="1"/>
      <w:numFmt w:val="lowerLetter"/>
      <w:lvlText w:val="%5)"/>
      <w:lvlJc w:val="left"/>
      <w:pPr>
        <w:ind w:left="3600" w:hanging="360"/>
      </w:pPr>
      <w:rPr>
        <w:rFonts w:hint="default"/>
        <w:b w:val="0"/>
        <w:i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F72AFF"/>
    <w:multiLevelType w:val="hybridMultilevel"/>
    <w:tmpl w:val="7D34C090"/>
    <w:lvl w:ilvl="0" w:tplc="DC4CF624">
      <w:start w:val="1"/>
      <w:numFmt w:val="lowerLetter"/>
      <w:lvlText w:val="%1)"/>
      <w:lvlJc w:val="left"/>
      <w:pPr>
        <w:ind w:left="3555" w:hanging="360"/>
      </w:pPr>
      <w:rPr>
        <w:rFonts w:hint="default"/>
        <w:b w:val="0"/>
        <w:i/>
      </w:rPr>
    </w:lvl>
    <w:lvl w:ilvl="1" w:tplc="04100019" w:tentative="1">
      <w:start w:val="1"/>
      <w:numFmt w:val="lowerLetter"/>
      <w:lvlText w:val="%2."/>
      <w:lvlJc w:val="left"/>
      <w:pPr>
        <w:ind w:left="4275" w:hanging="360"/>
      </w:pPr>
    </w:lvl>
    <w:lvl w:ilvl="2" w:tplc="0410001B" w:tentative="1">
      <w:start w:val="1"/>
      <w:numFmt w:val="lowerRoman"/>
      <w:lvlText w:val="%3."/>
      <w:lvlJc w:val="right"/>
      <w:pPr>
        <w:ind w:left="4995" w:hanging="180"/>
      </w:pPr>
    </w:lvl>
    <w:lvl w:ilvl="3" w:tplc="0410000F" w:tentative="1">
      <w:start w:val="1"/>
      <w:numFmt w:val="decimal"/>
      <w:lvlText w:val="%4."/>
      <w:lvlJc w:val="left"/>
      <w:pPr>
        <w:ind w:left="5715" w:hanging="360"/>
      </w:pPr>
    </w:lvl>
    <w:lvl w:ilvl="4" w:tplc="04100019" w:tentative="1">
      <w:start w:val="1"/>
      <w:numFmt w:val="lowerLetter"/>
      <w:lvlText w:val="%5."/>
      <w:lvlJc w:val="left"/>
      <w:pPr>
        <w:ind w:left="6435" w:hanging="360"/>
      </w:pPr>
    </w:lvl>
    <w:lvl w:ilvl="5" w:tplc="0410001B" w:tentative="1">
      <w:start w:val="1"/>
      <w:numFmt w:val="lowerRoman"/>
      <w:lvlText w:val="%6."/>
      <w:lvlJc w:val="right"/>
      <w:pPr>
        <w:ind w:left="7155" w:hanging="180"/>
      </w:pPr>
    </w:lvl>
    <w:lvl w:ilvl="6" w:tplc="0410000F" w:tentative="1">
      <w:start w:val="1"/>
      <w:numFmt w:val="decimal"/>
      <w:lvlText w:val="%7."/>
      <w:lvlJc w:val="left"/>
      <w:pPr>
        <w:ind w:left="7875" w:hanging="360"/>
      </w:pPr>
    </w:lvl>
    <w:lvl w:ilvl="7" w:tplc="04100019" w:tentative="1">
      <w:start w:val="1"/>
      <w:numFmt w:val="lowerLetter"/>
      <w:lvlText w:val="%8."/>
      <w:lvlJc w:val="left"/>
      <w:pPr>
        <w:ind w:left="8595" w:hanging="360"/>
      </w:pPr>
    </w:lvl>
    <w:lvl w:ilvl="8" w:tplc="0410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4">
    <w:nsid w:val="57E40467"/>
    <w:multiLevelType w:val="hybridMultilevel"/>
    <w:tmpl w:val="8C088F7C"/>
    <w:lvl w:ilvl="0" w:tplc="0410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5">
    <w:nsid w:val="66B3390C"/>
    <w:multiLevelType w:val="hybridMultilevel"/>
    <w:tmpl w:val="7546A14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E8635E"/>
    <w:multiLevelType w:val="hybridMultilevel"/>
    <w:tmpl w:val="310871E6"/>
    <w:lvl w:ilvl="0" w:tplc="557026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F722D8D"/>
    <w:multiLevelType w:val="hybridMultilevel"/>
    <w:tmpl w:val="672A25F2"/>
    <w:lvl w:ilvl="0" w:tplc="04100011">
      <w:start w:val="1"/>
      <w:numFmt w:val="decimal"/>
      <w:lvlText w:val="%1)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17F67F8"/>
    <w:multiLevelType w:val="multilevel"/>
    <w:tmpl w:val="F724B508"/>
    <w:lvl w:ilvl="0">
      <w:start w:val="1"/>
      <w:numFmt w:val="bullet"/>
      <w:pStyle w:val="BulletBlu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FF"/>
      </w:rPr>
    </w:lvl>
    <w:lvl w:ilvl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FF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0000FF"/>
      </w:rPr>
    </w:lvl>
    <w:lvl w:ilvl="3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Sylfaen" w:hAnsi="Sylfaen" w:hint="default"/>
        <w:color w:val="0000FF"/>
      </w:rPr>
    </w:lvl>
    <w:lvl w:ilvl="4">
      <w:start w:val="1"/>
      <w:numFmt w:val="bullet"/>
      <w:lvlText w:val="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0000FF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0000FF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color w:val="0000FF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color w:val="0000FF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color w:val="0000FF"/>
      </w:rPr>
    </w:lvl>
  </w:abstractNum>
  <w:abstractNum w:abstractNumId="19">
    <w:nsid w:val="7B0F3AB9"/>
    <w:multiLevelType w:val="multilevel"/>
    <w:tmpl w:val="A3A8DF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>
    <w:nsid w:val="7CE64D53"/>
    <w:multiLevelType w:val="hybridMultilevel"/>
    <w:tmpl w:val="47922CFC"/>
    <w:lvl w:ilvl="0" w:tplc="DC4CF624">
      <w:start w:val="1"/>
      <w:numFmt w:val="lowerLetter"/>
      <w:lvlText w:val="%1)"/>
      <w:lvlJc w:val="left"/>
      <w:pPr>
        <w:ind w:left="3195" w:hanging="360"/>
      </w:pPr>
      <w:rPr>
        <w:rFonts w:hint="default"/>
        <w:b w:val="0"/>
        <w:i/>
      </w:rPr>
    </w:lvl>
    <w:lvl w:ilvl="1" w:tplc="04100019" w:tentative="1">
      <w:start w:val="1"/>
      <w:numFmt w:val="lowerLetter"/>
      <w:lvlText w:val="%2."/>
      <w:lvlJc w:val="left"/>
      <w:pPr>
        <w:ind w:left="3915" w:hanging="360"/>
      </w:pPr>
    </w:lvl>
    <w:lvl w:ilvl="2" w:tplc="0410001B" w:tentative="1">
      <w:start w:val="1"/>
      <w:numFmt w:val="lowerRoman"/>
      <w:lvlText w:val="%3."/>
      <w:lvlJc w:val="right"/>
      <w:pPr>
        <w:ind w:left="4635" w:hanging="180"/>
      </w:pPr>
    </w:lvl>
    <w:lvl w:ilvl="3" w:tplc="0410000F" w:tentative="1">
      <w:start w:val="1"/>
      <w:numFmt w:val="decimal"/>
      <w:lvlText w:val="%4."/>
      <w:lvlJc w:val="left"/>
      <w:pPr>
        <w:ind w:left="5355" w:hanging="360"/>
      </w:pPr>
    </w:lvl>
    <w:lvl w:ilvl="4" w:tplc="04100019" w:tentative="1">
      <w:start w:val="1"/>
      <w:numFmt w:val="lowerLetter"/>
      <w:lvlText w:val="%5."/>
      <w:lvlJc w:val="left"/>
      <w:pPr>
        <w:ind w:left="6075" w:hanging="360"/>
      </w:pPr>
    </w:lvl>
    <w:lvl w:ilvl="5" w:tplc="0410001B" w:tentative="1">
      <w:start w:val="1"/>
      <w:numFmt w:val="lowerRoman"/>
      <w:lvlText w:val="%6."/>
      <w:lvlJc w:val="right"/>
      <w:pPr>
        <w:ind w:left="6795" w:hanging="180"/>
      </w:pPr>
    </w:lvl>
    <w:lvl w:ilvl="6" w:tplc="0410000F" w:tentative="1">
      <w:start w:val="1"/>
      <w:numFmt w:val="decimal"/>
      <w:lvlText w:val="%7."/>
      <w:lvlJc w:val="left"/>
      <w:pPr>
        <w:ind w:left="7515" w:hanging="360"/>
      </w:pPr>
    </w:lvl>
    <w:lvl w:ilvl="7" w:tplc="04100019" w:tentative="1">
      <w:start w:val="1"/>
      <w:numFmt w:val="lowerLetter"/>
      <w:lvlText w:val="%8."/>
      <w:lvlJc w:val="left"/>
      <w:pPr>
        <w:ind w:left="8235" w:hanging="360"/>
      </w:pPr>
    </w:lvl>
    <w:lvl w:ilvl="8" w:tplc="0410001B" w:tentative="1">
      <w:start w:val="1"/>
      <w:numFmt w:val="lowerRoman"/>
      <w:lvlText w:val="%9."/>
      <w:lvlJc w:val="right"/>
      <w:pPr>
        <w:ind w:left="8955" w:hanging="180"/>
      </w:pPr>
    </w:lvl>
  </w:abstractNum>
  <w:num w:numId="1">
    <w:abstractNumId w:val="6"/>
  </w:num>
  <w:num w:numId="2">
    <w:abstractNumId w:val="5"/>
  </w:num>
  <w:num w:numId="3">
    <w:abstractNumId w:val="19"/>
  </w:num>
  <w:num w:numId="4">
    <w:abstractNumId w:val="8"/>
  </w:num>
  <w:num w:numId="5">
    <w:abstractNumId w:val="7"/>
  </w:num>
  <w:num w:numId="6">
    <w:abstractNumId w:val="20"/>
  </w:num>
  <w:num w:numId="7">
    <w:abstractNumId w:val="12"/>
  </w:num>
  <w:num w:numId="8">
    <w:abstractNumId w:val="11"/>
  </w:num>
  <w:num w:numId="9">
    <w:abstractNumId w:val="14"/>
  </w:num>
  <w:num w:numId="10">
    <w:abstractNumId w:val="18"/>
  </w:num>
  <w:num w:numId="11">
    <w:abstractNumId w:val="8"/>
  </w:num>
  <w:num w:numId="12">
    <w:abstractNumId w:val="8"/>
  </w:num>
  <w:num w:numId="13">
    <w:abstractNumId w:val="8"/>
  </w:num>
  <w:num w:numId="14">
    <w:abstractNumId w:val="0"/>
  </w:num>
  <w:num w:numId="15">
    <w:abstractNumId w:val="8"/>
  </w:num>
  <w:num w:numId="16">
    <w:abstractNumId w:val="15"/>
  </w:num>
  <w:num w:numId="17">
    <w:abstractNumId w:val="2"/>
  </w:num>
  <w:num w:numId="18">
    <w:abstractNumId w:val="17"/>
  </w:num>
  <w:num w:numId="19">
    <w:abstractNumId w:val="10"/>
  </w:num>
  <w:num w:numId="20">
    <w:abstractNumId w:val="13"/>
  </w:num>
  <w:num w:numId="21">
    <w:abstractNumId w:val="4"/>
  </w:num>
  <w:num w:numId="22">
    <w:abstractNumId w:val="16"/>
  </w:num>
  <w:num w:numId="23">
    <w:abstractNumId w:val="9"/>
  </w:num>
  <w:num w:numId="24">
    <w:abstractNumId w:val="3"/>
  </w:num>
  <w:num w:numId="25">
    <w:abstractNumId w:val="1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attachedTemplate r:id="rId1"/>
  <w:stylePaneFormatFilter w:val="3001"/>
  <w:defaultTabStop w:val="709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/>
  <w:docVars>
    <w:docVar w:name="_AMO_XmlVersion" w:val="Empty"/>
  </w:docVars>
  <w:rsids>
    <w:rsidRoot w:val="00B363AE"/>
    <w:rsid w:val="00006CFB"/>
    <w:rsid w:val="000106D4"/>
    <w:rsid w:val="00011B46"/>
    <w:rsid w:val="00011E86"/>
    <w:rsid w:val="00013AA0"/>
    <w:rsid w:val="000151E1"/>
    <w:rsid w:val="0001566D"/>
    <w:rsid w:val="00015D5A"/>
    <w:rsid w:val="000166B7"/>
    <w:rsid w:val="00023863"/>
    <w:rsid w:val="00025BD7"/>
    <w:rsid w:val="00025C05"/>
    <w:rsid w:val="00027942"/>
    <w:rsid w:val="000306A6"/>
    <w:rsid w:val="000321A3"/>
    <w:rsid w:val="00037241"/>
    <w:rsid w:val="00044F29"/>
    <w:rsid w:val="000457B6"/>
    <w:rsid w:val="00047788"/>
    <w:rsid w:val="00047E2F"/>
    <w:rsid w:val="000529D7"/>
    <w:rsid w:val="00053587"/>
    <w:rsid w:val="00055BAA"/>
    <w:rsid w:val="0006273C"/>
    <w:rsid w:val="000629ED"/>
    <w:rsid w:val="00063DF9"/>
    <w:rsid w:val="00065DAF"/>
    <w:rsid w:val="0006695C"/>
    <w:rsid w:val="0006716E"/>
    <w:rsid w:val="000671F9"/>
    <w:rsid w:val="00067E8B"/>
    <w:rsid w:val="00070478"/>
    <w:rsid w:val="00071962"/>
    <w:rsid w:val="00071A62"/>
    <w:rsid w:val="00071F76"/>
    <w:rsid w:val="00072911"/>
    <w:rsid w:val="00073203"/>
    <w:rsid w:val="00073D69"/>
    <w:rsid w:val="00073FD0"/>
    <w:rsid w:val="00076760"/>
    <w:rsid w:val="00076E52"/>
    <w:rsid w:val="0008491B"/>
    <w:rsid w:val="00084D51"/>
    <w:rsid w:val="00085986"/>
    <w:rsid w:val="00086DCE"/>
    <w:rsid w:val="000871B5"/>
    <w:rsid w:val="00087612"/>
    <w:rsid w:val="00087C33"/>
    <w:rsid w:val="000904E5"/>
    <w:rsid w:val="000919E2"/>
    <w:rsid w:val="00091FD7"/>
    <w:rsid w:val="000924AB"/>
    <w:rsid w:val="00094DB1"/>
    <w:rsid w:val="000A0F94"/>
    <w:rsid w:val="000A0FCF"/>
    <w:rsid w:val="000A15A0"/>
    <w:rsid w:val="000A643C"/>
    <w:rsid w:val="000A6EEF"/>
    <w:rsid w:val="000A6F4B"/>
    <w:rsid w:val="000A7F3C"/>
    <w:rsid w:val="000B1067"/>
    <w:rsid w:val="000B256C"/>
    <w:rsid w:val="000B3ED7"/>
    <w:rsid w:val="000B59FB"/>
    <w:rsid w:val="000B6779"/>
    <w:rsid w:val="000C2D8F"/>
    <w:rsid w:val="000C3E25"/>
    <w:rsid w:val="000C64D2"/>
    <w:rsid w:val="000D027B"/>
    <w:rsid w:val="000D0539"/>
    <w:rsid w:val="000D08B9"/>
    <w:rsid w:val="000D150D"/>
    <w:rsid w:val="000D355A"/>
    <w:rsid w:val="000D43E5"/>
    <w:rsid w:val="000E10A7"/>
    <w:rsid w:val="000E17E4"/>
    <w:rsid w:val="000E5765"/>
    <w:rsid w:val="000E63AF"/>
    <w:rsid w:val="000F0E58"/>
    <w:rsid w:val="000F44FB"/>
    <w:rsid w:val="000F5DB3"/>
    <w:rsid w:val="000F5EC4"/>
    <w:rsid w:val="000F7FC2"/>
    <w:rsid w:val="00103150"/>
    <w:rsid w:val="00104A44"/>
    <w:rsid w:val="001056D5"/>
    <w:rsid w:val="00105713"/>
    <w:rsid w:val="00106020"/>
    <w:rsid w:val="001076E9"/>
    <w:rsid w:val="001118C9"/>
    <w:rsid w:val="00111976"/>
    <w:rsid w:val="00111BC5"/>
    <w:rsid w:val="0011236E"/>
    <w:rsid w:val="00113F19"/>
    <w:rsid w:val="00113FEC"/>
    <w:rsid w:val="001160CF"/>
    <w:rsid w:val="0011794F"/>
    <w:rsid w:val="00120A53"/>
    <w:rsid w:val="001234BF"/>
    <w:rsid w:val="00123BCF"/>
    <w:rsid w:val="0012451C"/>
    <w:rsid w:val="00125A43"/>
    <w:rsid w:val="001260B8"/>
    <w:rsid w:val="00130489"/>
    <w:rsid w:val="0013052E"/>
    <w:rsid w:val="001341A1"/>
    <w:rsid w:val="001346B7"/>
    <w:rsid w:val="0013492B"/>
    <w:rsid w:val="001353B8"/>
    <w:rsid w:val="00140487"/>
    <w:rsid w:val="00147294"/>
    <w:rsid w:val="00147B7D"/>
    <w:rsid w:val="001528E2"/>
    <w:rsid w:val="00157AC3"/>
    <w:rsid w:val="00160B60"/>
    <w:rsid w:val="00161A4F"/>
    <w:rsid w:val="00162094"/>
    <w:rsid w:val="001663C6"/>
    <w:rsid w:val="0017302A"/>
    <w:rsid w:val="001736A5"/>
    <w:rsid w:val="00176119"/>
    <w:rsid w:val="001769F9"/>
    <w:rsid w:val="00176A1A"/>
    <w:rsid w:val="001812B6"/>
    <w:rsid w:val="00181AB8"/>
    <w:rsid w:val="00183EB7"/>
    <w:rsid w:val="00190719"/>
    <w:rsid w:val="00193B18"/>
    <w:rsid w:val="00194C16"/>
    <w:rsid w:val="00195F77"/>
    <w:rsid w:val="001A1FCA"/>
    <w:rsid w:val="001A5189"/>
    <w:rsid w:val="001A55CD"/>
    <w:rsid w:val="001B123E"/>
    <w:rsid w:val="001B2286"/>
    <w:rsid w:val="001B47D2"/>
    <w:rsid w:val="001C22DB"/>
    <w:rsid w:val="001C2436"/>
    <w:rsid w:val="001C301E"/>
    <w:rsid w:val="001D03F6"/>
    <w:rsid w:val="001D0614"/>
    <w:rsid w:val="001D0D31"/>
    <w:rsid w:val="001D2797"/>
    <w:rsid w:val="001D27F4"/>
    <w:rsid w:val="001D4D85"/>
    <w:rsid w:val="001D691E"/>
    <w:rsid w:val="001D6B38"/>
    <w:rsid w:val="001D6C82"/>
    <w:rsid w:val="001D7A11"/>
    <w:rsid w:val="001E066F"/>
    <w:rsid w:val="001E199C"/>
    <w:rsid w:val="001E1D4D"/>
    <w:rsid w:val="001E1F50"/>
    <w:rsid w:val="001E4CDB"/>
    <w:rsid w:val="001E5C1C"/>
    <w:rsid w:val="001E60D0"/>
    <w:rsid w:val="001E690E"/>
    <w:rsid w:val="001E7293"/>
    <w:rsid w:val="001F1755"/>
    <w:rsid w:val="001F1801"/>
    <w:rsid w:val="001F190E"/>
    <w:rsid w:val="001F2AFE"/>
    <w:rsid w:val="001F5057"/>
    <w:rsid w:val="001F5BBE"/>
    <w:rsid w:val="001F5CF7"/>
    <w:rsid w:val="00203711"/>
    <w:rsid w:val="002053BE"/>
    <w:rsid w:val="00206B7F"/>
    <w:rsid w:val="0020716C"/>
    <w:rsid w:val="00210A88"/>
    <w:rsid w:val="0021170E"/>
    <w:rsid w:val="002146A5"/>
    <w:rsid w:val="00215C6B"/>
    <w:rsid w:val="002168A5"/>
    <w:rsid w:val="002223CF"/>
    <w:rsid w:val="00223116"/>
    <w:rsid w:val="00225CA8"/>
    <w:rsid w:val="00227500"/>
    <w:rsid w:val="00230A5B"/>
    <w:rsid w:val="00233A60"/>
    <w:rsid w:val="00233F63"/>
    <w:rsid w:val="0023543E"/>
    <w:rsid w:val="00235469"/>
    <w:rsid w:val="00235F33"/>
    <w:rsid w:val="002433AB"/>
    <w:rsid w:val="00247959"/>
    <w:rsid w:val="00252C1A"/>
    <w:rsid w:val="00252E83"/>
    <w:rsid w:val="00254FC0"/>
    <w:rsid w:val="002555DD"/>
    <w:rsid w:val="00255BDF"/>
    <w:rsid w:val="00256B10"/>
    <w:rsid w:val="00256D04"/>
    <w:rsid w:val="00256D0B"/>
    <w:rsid w:val="002576D9"/>
    <w:rsid w:val="00261931"/>
    <w:rsid w:val="002645DB"/>
    <w:rsid w:val="00265AA0"/>
    <w:rsid w:val="00266449"/>
    <w:rsid w:val="00267434"/>
    <w:rsid w:val="00270247"/>
    <w:rsid w:val="002707ED"/>
    <w:rsid w:val="0027277F"/>
    <w:rsid w:val="0027494C"/>
    <w:rsid w:val="0027498F"/>
    <w:rsid w:val="00275516"/>
    <w:rsid w:val="002771EB"/>
    <w:rsid w:val="00277463"/>
    <w:rsid w:val="00284C5F"/>
    <w:rsid w:val="0028751A"/>
    <w:rsid w:val="00291727"/>
    <w:rsid w:val="00291ADC"/>
    <w:rsid w:val="0029278E"/>
    <w:rsid w:val="002947C2"/>
    <w:rsid w:val="002A0083"/>
    <w:rsid w:val="002A16D7"/>
    <w:rsid w:val="002A6AD6"/>
    <w:rsid w:val="002B29DA"/>
    <w:rsid w:val="002B46EE"/>
    <w:rsid w:val="002C4269"/>
    <w:rsid w:val="002C7E53"/>
    <w:rsid w:val="002D07FF"/>
    <w:rsid w:val="002D5941"/>
    <w:rsid w:val="002D6E97"/>
    <w:rsid w:val="002E0C50"/>
    <w:rsid w:val="002E2120"/>
    <w:rsid w:val="002E717B"/>
    <w:rsid w:val="002E7EDA"/>
    <w:rsid w:val="002F57A2"/>
    <w:rsid w:val="002F59CA"/>
    <w:rsid w:val="002F5FA4"/>
    <w:rsid w:val="002F6B9C"/>
    <w:rsid w:val="003018FB"/>
    <w:rsid w:val="00302240"/>
    <w:rsid w:val="00302EDA"/>
    <w:rsid w:val="00303E71"/>
    <w:rsid w:val="00305721"/>
    <w:rsid w:val="00307755"/>
    <w:rsid w:val="00307CE0"/>
    <w:rsid w:val="003103B7"/>
    <w:rsid w:val="0031748F"/>
    <w:rsid w:val="003219AB"/>
    <w:rsid w:val="00321FC9"/>
    <w:rsid w:val="00325EA8"/>
    <w:rsid w:val="003270DD"/>
    <w:rsid w:val="00327690"/>
    <w:rsid w:val="00331397"/>
    <w:rsid w:val="0033279B"/>
    <w:rsid w:val="003334F4"/>
    <w:rsid w:val="0033734F"/>
    <w:rsid w:val="003417A3"/>
    <w:rsid w:val="00342A4F"/>
    <w:rsid w:val="00343051"/>
    <w:rsid w:val="00343424"/>
    <w:rsid w:val="003459AF"/>
    <w:rsid w:val="003501A2"/>
    <w:rsid w:val="003514DE"/>
    <w:rsid w:val="00351CD9"/>
    <w:rsid w:val="0035589E"/>
    <w:rsid w:val="00356882"/>
    <w:rsid w:val="0035775F"/>
    <w:rsid w:val="00367DED"/>
    <w:rsid w:val="00370E0E"/>
    <w:rsid w:val="00372DBF"/>
    <w:rsid w:val="00373551"/>
    <w:rsid w:val="003753D6"/>
    <w:rsid w:val="0037547C"/>
    <w:rsid w:val="0037667E"/>
    <w:rsid w:val="00376ED6"/>
    <w:rsid w:val="00377017"/>
    <w:rsid w:val="00380044"/>
    <w:rsid w:val="003855AE"/>
    <w:rsid w:val="00387E8F"/>
    <w:rsid w:val="00394F8C"/>
    <w:rsid w:val="0039581D"/>
    <w:rsid w:val="0039599C"/>
    <w:rsid w:val="00395C34"/>
    <w:rsid w:val="0039713E"/>
    <w:rsid w:val="003972E6"/>
    <w:rsid w:val="003A1D35"/>
    <w:rsid w:val="003A3AB1"/>
    <w:rsid w:val="003A4F85"/>
    <w:rsid w:val="003A54B1"/>
    <w:rsid w:val="003A5C87"/>
    <w:rsid w:val="003A6E9E"/>
    <w:rsid w:val="003B0E6B"/>
    <w:rsid w:val="003B2B3F"/>
    <w:rsid w:val="003B463F"/>
    <w:rsid w:val="003B6212"/>
    <w:rsid w:val="003B72E9"/>
    <w:rsid w:val="003C09E4"/>
    <w:rsid w:val="003C0BFF"/>
    <w:rsid w:val="003C1183"/>
    <w:rsid w:val="003C3EAE"/>
    <w:rsid w:val="003C698E"/>
    <w:rsid w:val="003C6E81"/>
    <w:rsid w:val="003C7A6A"/>
    <w:rsid w:val="003D3644"/>
    <w:rsid w:val="003D428C"/>
    <w:rsid w:val="003D4A3A"/>
    <w:rsid w:val="003D5F99"/>
    <w:rsid w:val="003D6022"/>
    <w:rsid w:val="003E4C5B"/>
    <w:rsid w:val="003E5AAB"/>
    <w:rsid w:val="003F2B54"/>
    <w:rsid w:val="00400453"/>
    <w:rsid w:val="00401EF3"/>
    <w:rsid w:val="0040274C"/>
    <w:rsid w:val="00404E47"/>
    <w:rsid w:val="0040639C"/>
    <w:rsid w:val="00411256"/>
    <w:rsid w:val="004112F4"/>
    <w:rsid w:val="0041146C"/>
    <w:rsid w:val="004118A4"/>
    <w:rsid w:val="00411C32"/>
    <w:rsid w:val="00414AB4"/>
    <w:rsid w:val="00416D39"/>
    <w:rsid w:val="004306E7"/>
    <w:rsid w:val="004330F8"/>
    <w:rsid w:val="00433AAF"/>
    <w:rsid w:val="00434425"/>
    <w:rsid w:val="00435C66"/>
    <w:rsid w:val="00436CBA"/>
    <w:rsid w:val="00436FB5"/>
    <w:rsid w:val="00442057"/>
    <w:rsid w:val="00443827"/>
    <w:rsid w:val="004455E1"/>
    <w:rsid w:val="004478AD"/>
    <w:rsid w:val="00450A98"/>
    <w:rsid w:val="0045116E"/>
    <w:rsid w:val="00451748"/>
    <w:rsid w:val="00451786"/>
    <w:rsid w:val="00464925"/>
    <w:rsid w:val="004659F5"/>
    <w:rsid w:val="0046785C"/>
    <w:rsid w:val="00470450"/>
    <w:rsid w:val="00471051"/>
    <w:rsid w:val="0047556E"/>
    <w:rsid w:val="0048194D"/>
    <w:rsid w:val="0048345E"/>
    <w:rsid w:val="004843A5"/>
    <w:rsid w:val="00484517"/>
    <w:rsid w:val="00485CF8"/>
    <w:rsid w:val="00487B8A"/>
    <w:rsid w:val="0049149D"/>
    <w:rsid w:val="00491E5B"/>
    <w:rsid w:val="004956E6"/>
    <w:rsid w:val="004A0AF3"/>
    <w:rsid w:val="004A2AEB"/>
    <w:rsid w:val="004A3F1F"/>
    <w:rsid w:val="004A6B4B"/>
    <w:rsid w:val="004A6FE4"/>
    <w:rsid w:val="004B2172"/>
    <w:rsid w:val="004C0E57"/>
    <w:rsid w:val="004C1DF6"/>
    <w:rsid w:val="004C1EB8"/>
    <w:rsid w:val="004C62FD"/>
    <w:rsid w:val="004D075E"/>
    <w:rsid w:val="004D7C2D"/>
    <w:rsid w:val="004E706E"/>
    <w:rsid w:val="004F1D5D"/>
    <w:rsid w:val="004F1EA5"/>
    <w:rsid w:val="004F2653"/>
    <w:rsid w:val="004F416D"/>
    <w:rsid w:val="004F473A"/>
    <w:rsid w:val="004F478E"/>
    <w:rsid w:val="004F5796"/>
    <w:rsid w:val="004F611E"/>
    <w:rsid w:val="004F7604"/>
    <w:rsid w:val="004F7FDB"/>
    <w:rsid w:val="00500DCE"/>
    <w:rsid w:val="00501B91"/>
    <w:rsid w:val="00502891"/>
    <w:rsid w:val="00505030"/>
    <w:rsid w:val="00506B0A"/>
    <w:rsid w:val="0050741D"/>
    <w:rsid w:val="0051099F"/>
    <w:rsid w:val="005120B3"/>
    <w:rsid w:val="005177BB"/>
    <w:rsid w:val="00525219"/>
    <w:rsid w:val="00527016"/>
    <w:rsid w:val="00532951"/>
    <w:rsid w:val="005329B2"/>
    <w:rsid w:val="0053367A"/>
    <w:rsid w:val="005349D0"/>
    <w:rsid w:val="005368C7"/>
    <w:rsid w:val="00540F27"/>
    <w:rsid w:val="005523FA"/>
    <w:rsid w:val="00553108"/>
    <w:rsid w:val="00555584"/>
    <w:rsid w:val="0056189F"/>
    <w:rsid w:val="005621D7"/>
    <w:rsid w:val="00563EC0"/>
    <w:rsid w:val="005657E2"/>
    <w:rsid w:val="00565980"/>
    <w:rsid w:val="00566693"/>
    <w:rsid w:val="00567B8A"/>
    <w:rsid w:val="00570136"/>
    <w:rsid w:val="005736AE"/>
    <w:rsid w:val="00574E03"/>
    <w:rsid w:val="00581A01"/>
    <w:rsid w:val="00582468"/>
    <w:rsid w:val="00582E5C"/>
    <w:rsid w:val="005836F4"/>
    <w:rsid w:val="00583DCC"/>
    <w:rsid w:val="00584A8C"/>
    <w:rsid w:val="00585064"/>
    <w:rsid w:val="005900D9"/>
    <w:rsid w:val="00590140"/>
    <w:rsid w:val="00591509"/>
    <w:rsid w:val="00592F51"/>
    <w:rsid w:val="0059424C"/>
    <w:rsid w:val="00595E9E"/>
    <w:rsid w:val="00597818"/>
    <w:rsid w:val="00597AA3"/>
    <w:rsid w:val="005A1118"/>
    <w:rsid w:val="005A1324"/>
    <w:rsid w:val="005A1DAA"/>
    <w:rsid w:val="005A2441"/>
    <w:rsid w:val="005A29D6"/>
    <w:rsid w:val="005A3AC4"/>
    <w:rsid w:val="005A4DE1"/>
    <w:rsid w:val="005B092A"/>
    <w:rsid w:val="005B1999"/>
    <w:rsid w:val="005B39A6"/>
    <w:rsid w:val="005B407A"/>
    <w:rsid w:val="005B5A68"/>
    <w:rsid w:val="005B7520"/>
    <w:rsid w:val="005C007E"/>
    <w:rsid w:val="005C21FA"/>
    <w:rsid w:val="005C22F1"/>
    <w:rsid w:val="005C3D09"/>
    <w:rsid w:val="005C6028"/>
    <w:rsid w:val="005D1C36"/>
    <w:rsid w:val="005D1D7F"/>
    <w:rsid w:val="005D29DE"/>
    <w:rsid w:val="005D2A31"/>
    <w:rsid w:val="005D416A"/>
    <w:rsid w:val="005D5AFC"/>
    <w:rsid w:val="005D7192"/>
    <w:rsid w:val="005E5DEE"/>
    <w:rsid w:val="005E60C4"/>
    <w:rsid w:val="005F143A"/>
    <w:rsid w:val="005F2302"/>
    <w:rsid w:val="005F48ED"/>
    <w:rsid w:val="005F4B75"/>
    <w:rsid w:val="006105DA"/>
    <w:rsid w:val="00610778"/>
    <w:rsid w:val="0062291D"/>
    <w:rsid w:val="006229A3"/>
    <w:rsid w:val="00622BB3"/>
    <w:rsid w:val="00622D53"/>
    <w:rsid w:val="00624319"/>
    <w:rsid w:val="00626648"/>
    <w:rsid w:val="00626D6A"/>
    <w:rsid w:val="00631945"/>
    <w:rsid w:val="00632A46"/>
    <w:rsid w:val="00633E72"/>
    <w:rsid w:val="00635E92"/>
    <w:rsid w:val="00636165"/>
    <w:rsid w:val="00637D6A"/>
    <w:rsid w:val="00640482"/>
    <w:rsid w:val="00644872"/>
    <w:rsid w:val="0064578F"/>
    <w:rsid w:val="00645A20"/>
    <w:rsid w:val="00650F07"/>
    <w:rsid w:val="0065253B"/>
    <w:rsid w:val="00653B9A"/>
    <w:rsid w:val="00653BF0"/>
    <w:rsid w:val="00654539"/>
    <w:rsid w:val="00654F1D"/>
    <w:rsid w:val="00655818"/>
    <w:rsid w:val="0065594B"/>
    <w:rsid w:val="006572C6"/>
    <w:rsid w:val="00660F63"/>
    <w:rsid w:val="00663449"/>
    <w:rsid w:val="0066425B"/>
    <w:rsid w:val="00666AC4"/>
    <w:rsid w:val="0066750A"/>
    <w:rsid w:val="00667CD5"/>
    <w:rsid w:val="00670277"/>
    <w:rsid w:val="00670ED7"/>
    <w:rsid w:val="0067315E"/>
    <w:rsid w:val="00680EDB"/>
    <w:rsid w:val="006814A4"/>
    <w:rsid w:val="00681E7D"/>
    <w:rsid w:val="00683901"/>
    <w:rsid w:val="00684560"/>
    <w:rsid w:val="0068458F"/>
    <w:rsid w:val="00694074"/>
    <w:rsid w:val="0069566B"/>
    <w:rsid w:val="006A0CD9"/>
    <w:rsid w:val="006A1073"/>
    <w:rsid w:val="006A2A8B"/>
    <w:rsid w:val="006A4012"/>
    <w:rsid w:val="006A6A79"/>
    <w:rsid w:val="006A6C10"/>
    <w:rsid w:val="006A7C17"/>
    <w:rsid w:val="006B36F6"/>
    <w:rsid w:val="006B3C22"/>
    <w:rsid w:val="006B54E1"/>
    <w:rsid w:val="006C1FB2"/>
    <w:rsid w:val="006C5874"/>
    <w:rsid w:val="006C5BC3"/>
    <w:rsid w:val="006D11BE"/>
    <w:rsid w:val="006D226F"/>
    <w:rsid w:val="006D24E6"/>
    <w:rsid w:val="006D29B3"/>
    <w:rsid w:val="006D2A23"/>
    <w:rsid w:val="006D34AC"/>
    <w:rsid w:val="006D5337"/>
    <w:rsid w:val="006E0663"/>
    <w:rsid w:val="006E077D"/>
    <w:rsid w:val="006E4172"/>
    <w:rsid w:val="006E5F83"/>
    <w:rsid w:val="006E6C0E"/>
    <w:rsid w:val="006E6C3D"/>
    <w:rsid w:val="006F1F1C"/>
    <w:rsid w:val="006F4AE2"/>
    <w:rsid w:val="006F504B"/>
    <w:rsid w:val="006F7668"/>
    <w:rsid w:val="0070360D"/>
    <w:rsid w:val="00703D7B"/>
    <w:rsid w:val="00705471"/>
    <w:rsid w:val="00705CA5"/>
    <w:rsid w:val="00711A67"/>
    <w:rsid w:val="007120E4"/>
    <w:rsid w:val="00713F35"/>
    <w:rsid w:val="007171E3"/>
    <w:rsid w:val="00717BC3"/>
    <w:rsid w:val="007210F2"/>
    <w:rsid w:val="00721453"/>
    <w:rsid w:val="00722C6F"/>
    <w:rsid w:val="00724E16"/>
    <w:rsid w:val="0072560F"/>
    <w:rsid w:val="00731A18"/>
    <w:rsid w:val="00736CE3"/>
    <w:rsid w:val="0074196C"/>
    <w:rsid w:val="00742BFB"/>
    <w:rsid w:val="0074301A"/>
    <w:rsid w:val="0074304F"/>
    <w:rsid w:val="0074479F"/>
    <w:rsid w:val="00745563"/>
    <w:rsid w:val="0075019A"/>
    <w:rsid w:val="007504F8"/>
    <w:rsid w:val="00754FFD"/>
    <w:rsid w:val="007571E8"/>
    <w:rsid w:val="00757629"/>
    <w:rsid w:val="007607EF"/>
    <w:rsid w:val="0077093C"/>
    <w:rsid w:val="00770FD8"/>
    <w:rsid w:val="007756EE"/>
    <w:rsid w:val="007802EB"/>
    <w:rsid w:val="0078084B"/>
    <w:rsid w:val="0078234C"/>
    <w:rsid w:val="00783AF9"/>
    <w:rsid w:val="0078568D"/>
    <w:rsid w:val="007861C0"/>
    <w:rsid w:val="00786C1C"/>
    <w:rsid w:val="00787EDA"/>
    <w:rsid w:val="007906B8"/>
    <w:rsid w:val="00792074"/>
    <w:rsid w:val="007927CC"/>
    <w:rsid w:val="0079393E"/>
    <w:rsid w:val="007A068A"/>
    <w:rsid w:val="007A0E6D"/>
    <w:rsid w:val="007A0F2C"/>
    <w:rsid w:val="007A292F"/>
    <w:rsid w:val="007A4031"/>
    <w:rsid w:val="007A46CB"/>
    <w:rsid w:val="007A5629"/>
    <w:rsid w:val="007A6C26"/>
    <w:rsid w:val="007A71BC"/>
    <w:rsid w:val="007B044B"/>
    <w:rsid w:val="007B1AA1"/>
    <w:rsid w:val="007B222D"/>
    <w:rsid w:val="007B5B94"/>
    <w:rsid w:val="007B709C"/>
    <w:rsid w:val="007D02D9"/>
    <w:rsid w:val="007D272B"/>
    <w:rsid w:val="007D397E"/>
    <w:rsid w:val="007D3E3A"/>
    <w:rsid w:val="007D5740"/>
    <w:rsid w:val="007D677E"/>
    <w:rsid w:val="007D7F6F"/>
    <w:rsid w:val="007E12AC"/>
    <w:rsid w:val="007E4C9E"/>
    <w:rsid w:val="007E72D3"/>
    <w:rsid w:val="007F02A7"/>
    <w:rsid w:val="007F0B1C"/>
    <w:rsid w:val="007F38A3"/>
    <w:rsid w:val="007F735E"/>
    <w:rsid w:val="0080063F"/>
    <w:rsid w:val="008038D3"/>
    <w:rsid w:val="008115AF"/>
    <w:rsid w:val="00812076"/>
    <w:rsid w:val="00812AE7"/>
    <w:rsid w:val="00814489"/>
    <w:rsid w:val="00814615"/>
    <w:rsid w:val="0082176C"/>
    <w:rsid w:val="008241C3"/>
    <w:rsid w:val="00824863"/>
    <w:rsid w:val="0082598B"/>
    <w:rsid w:val="008265A7"/>
    <w:rsid w:val="0082694F"/>
    <w:rsid w:val="00827623"/>
    <w:rsid w:val="008300B2"/>
    <w:rsid w:val="008345CE"/>
    <w:rsid w:val="008349F0"/>
    <w:rsid w:val="00834BF5"/>
    <w:rsid w:val="0083595A"/>
    <w:rsid w:val="008359C2"/>
    <w:rsid w:val="00837E5A"/>
    <w:rsid w:val="00840FE8"/>
    <w:rsid w:val="00842597"/>
    <w:rsid w:val="008432F5"/>
    <w:rsid w:val="00843924"/>
    <w:rsid w:val="00843A8D"/>
    <w:rsid w:val="00843B78"/>
    <w:rsid w:val="00844278"/>
    <w:rsid w:val="00844A99"/>
    <w:rsid w:val="00844F1F"/>
    <w:rsid w:val="0084639A"/>
    <w:rsid w:val="00847AA6"/>
    <w:rsid w:val="00850B3E"/>
    <w:rsid w:val="00850F5A"/>
    <w:rsid w:val="008516FE"/>
    <w:rsid w:val="008517AB"/>
    <w:rsid w:val="008563F5"/>
    <w:rsid w:val="00856451"/>
    <w:rsid w:val="00867C29"/>
    <w:rsid w:val="00870820"/>
    <w:rsid w:val="00870D66"/>
    <w:rsid w:val="00871824"/>
    <w:rsid w:val="00871ED7"/>
    <w:rsid w:val="00872380"/>
    <w:rsid w:val="00873CB4"/>
    <w:rsid w:val="00876B14"/>
    <w:rsid w:val="00877976"/>
    <w:rsid w:val="00880214"/>
    <w:rsid w:val="00882E1E"/>
    <w:rsid w:val="00884222"/>
    <w:rsid w:val="008869F6"/>
    <w:rsid w:val="008953F2"/>
    <w:rsid w:val="00896A57"/>
    <w:rsid w:val="008A2737"/>
    <w:rsid w:val="008A4DC2"/>
    <w:rsid w:val="008A511C"/>
    <w:rsid w:val="008B0BAF"/>
    <w:rsid w:val="008B1A56"/>
    <w:rsid w:val="008B4683"/>
    <w:rsid w:val="008B68FC"/>
    <w:rsid w:val="008C19C3"/>
    <w:rsid w:val="008C1D25"/>
    <w:rsid w:val="008C3A8F"/>
    <w:rsid w:val="008C4B0B"/>
    <w:rsid w:val="008C6D2E"/>
    <w:rsid w:val="008D58BE"/>
    <w:rsid w:val="008E070B"/>
    <w:rsid w:val="008E223C"/>
    <w:rsid w:val="008E2C9E"/>
    <w:rsid w:val="008E38EB"/>
    <w:rsid w:val="008E5212"/>
    <w:rsid w:val="008E7709"/>
    <w:rsid w:val="008F128D"/>
    <w:rsid w:val="008F2E3F"/>
    <w:rsid w:val="008F4725"/>
    <w:rsid w:val="008F6846"/>
    <w:rsid w:val="008F781D"/>
    <w:rsid w:val="00900CDA"/>
    <w:rsid w:val="009052FB"/>
    <w:rsid w:val="00905EFF"/>
    <w:rsid w:val="0090673A"/>
    <w:rsid w:val="00907261"/>
    <w:rsid w:val="009106BC"/>
    <w:rsid w:val="0091240E"/>
    <w:rsid w:val="009125EA"/>
    <w:rsid w:val="00912D2D"/>
    <w:rsid w:val="00915517"/>
    <w:rsid w:val="00916E1E"/>
    <w:rsid w:val="00920CF2"/>
    <w:rsid w:val="009215DB"/>
    <w:rsid w:val="00921ADD"/>
    <w:rsid w:val="009225B7"/>
    <w:rsid w:val="0092279B"/>
    <w:rsid w:val="009234EE"/>
    <w:rsid w:val="009238A9"/>
    <w:rsid w:val="00924EE5"/>
    <w:rsid w:val="009271BC"/>
    <w:rsid w:val="009314DE"/>
    <w:rsid w:val="009321AB"/>
    <w:rsid w:val="009338AA"/>
    <w:rsid w:val="00935189"/>
    <w:rsid w:val="009411DA"/>
    <w:rsid w:val="0094356F"/>
    <w:rsid w:val="009443F0"/>
    <w:rsid w:val="0094455D"/>
    <w:rsid w:val="009446F3"/>
    <w:rsid w:val="00946F10"/>
    <w:rsid w:val="00952240"/>
    <w:rsid w:val="009524F2"/>
    <w:rsid w:val="009543DE"/>
    <w:rsid w:val="00954FF8"/>
    <w:rsid w:val="0095571B"/>
    <w:rsid w:val="009560F2"/>
    <w:rsid w:val="00956DD2"/>
    <w:rsid w:val="009613C1"/>
    <w:rsid w:val="0096213D"/>
    <w:rsid w:val="00962EB8"/>
    <w:rsid w:val="00962FC9"/>
    <w:rsid w:val="009636D4"/>
    <w:rsid w:val="00965CF4"/>
    <w:rsid w:val="009710C1"/>
    <w:rsid w:val="00972FCB"/>
    <w:rsid w:val="00974B6B"/>
    <w:rsid w:val="00976A45"/>
    <w:rsid w:val="009800B5"/>
    <w:rsid w:val="00984C59"/>
    <w:rsid w:val="0098521A"/>
    <w:rsid w:val="00993C60"/>
    <w:rsid w:val="00994E49"/>
    <w:rsid w:val="009973A4"/>
    <w:rsid w:val="009A090B"/>
    <w:rsid w:val="009A15DB"/>
    <w:rsid w:val="009A24A3"/>
    <w:rsid w:val="009A2CEE"/>
    <w:rsid w:val="009A3364"/>
    <w:rsid w:val="009A61B5"/>
    <w:rsid w:val="009A77E9"/>
    <w:rsid w:val="009A7B06"/>
    <w:rsid w:val="009B4355"/>
    <w:rsid w:val="009B45F8"/>
    <w:rsid w:val="009B75B1"/>
    <w:rsid w:val="009B7BAC"/>
    <w:rsid w:val="009C16D3"/>
    <w:rsid w:val="009C1EF5"/>
    <w:rsid w:val="009C5387"/>
    <w:rsid w:val="009D1345"/>
    <w:rsid w:val="009D2BAC"/>
    <w:rsid w:val="009D4F03"/>
    <w:rsid w:val="009D5BC1"/>
    <w:rsid w:val="009D6515"/>
    <w:rsid w:val="009E2633"/>
    <w:rsid w:val="009E2B38"/>
    <w:rsid w:val="009E3D53"/>
    <w:rsid w:val="009E5B21"/>
    <w:rsid w:val="009E7A5C"/>
    <w:rsid w:val="009F0621"/>
    <w:rsid w:val="009F0CD8"/>
    <w:rsid w:val="009F1010"/>
    <w:rsid w:val="009F1382"/>
    <w:rsid w:val="009F1E8E"/>
    <w:rsid w:val="009F2329"/>
    <w:rsid w:val="009F2580"/>
    <w:rsid w:val="009F327A"/>
    <w:rsid w:val="009F6068"/>
    <w:rsid w:val="009F7718"/>
    <w:rsid w:val="00A00FD0"/>
    <w:rsid w:val="00A01A57"/>
    <w:rsid w:val="00A027EF"/>
    <w:rsid w:val="00A03AF8"/>
    <w:rsid w:val="00A06129"/>
    <w:rsid w:val="00A07711"/>
    <w:rsid w:val="00A115CC"/>
    <w:rsid w:val="00A16C9F"/>
    <w:rsid w:val="00A21253"/>
    <w:rsid w:val="00A215C7"/>
    <w:rsid w:val="00A223D7"/>
    <w:rsid w:val="00A22A7F"/>
    <w:rsid w:val="00A23D40"/>
    <w:rsid w:val="00A2584D"/>
    <w:rsid w:val="00A26888"/>
    <w:rsid w:val="00A26AB8"/>
    <w:rsid w:val="00A26C75"/>
    <w:rsid w:val="00A309AC"/>
    <w:rsid w:val="00A326BE"/>
    <w:rsid w:val="00A33186"/>
    <w:rsid w:val="00A35E02"/>
    <w:rsid w:val="00A36A35"/>
    <w:rsid w:val="00A37D19"/>
    <w:rsid w:val="00A409C6"/>
    <w:rsid w:val="00A414ED"/>
    <w:rsid w:val="00A43E20"/>
    <w:rsid w:val="00A45B2C"/>
    <w:rsid w:val="00A472CF"/>
    <w:rsid w:val="00A600C2"/>
    <w:rsid w:val="00A61787"/>
    <w:rsid w:val="00A6235E"/>
    <w:rsid w:val="00A624CE"/>
    <w:rsid w:val="00A6295D"/>
    <w:rsid w:val="00A65C2C"/>
    <w:rsid w:val="00A7336D"/>
    <w:rsid w:val="00A734CB"/>
    <w:rsid w:val="00A74193"/>
    <w:rsid w:val="00A75DE4"/>
    <w:rsid w:val="00A7721D"/>
    <w:rsid w:val="00A77D40"/>
    <w:rsid w:val="00A80604"/>
    <w:rsid w:val="00A820DE"/>
    <w:rsid w:val="00A856F8"/>
    <w:rsid w:val="00A860B8"/>
    <w:rsid w:val="00A90B18"/>
    <w:rsid w:val="00A91B19"/>
    <w:rsid w:val="00A93DCF"/>
    <w:rsid w:val="00A93F23"/>
    <w:rsid w:val="00A96A18"/>
    <w:rsid w:val="00AA0FB6"/>
    <w:rsid w:val="00AA1742"/>
    <w:rsid w:val="00AA36B4"/>
    <w:rsid w:val="00AA40CA"/>
    <w:rsid w:val="00AB0E4E"/>
    <w:rsid w:val="00AB2842"/>
    <w:rsid w:val="00AB3285"/>
    <w:rsid w:val="00AB5261"/>
    <w:rsid w:val="00AB7239"/>
    <w:rsid w:val="00AB783A"/>
    <w:rsid w:val="00AC09CA"/>
    <w:rsid w:val="00AC1A9A"/>
    <w:rsid w:val="00AC37E0"/>
    <w:rsid w:val="00AC6D33"/>
    <w:rsid w:val="00AD2C88"/>
    <w:rsid w:val="00AD3AB7"/>
    <w:rsid w:val="00AD510E"/>
    <w:rsid w:val="00AD5EC5"/>
    <w:rsid w:val="00AD79D5"/>
    <w:rsid w:val="00AE2368"/>
    <w:rsid w:val="00AE3516"/>
    <w:rsid w:val="00AE46A0"/>
    <w:rsid w:val="00AE5B5B"/>
    <w:rsid w:val="00AE6A59"/>
    <w:rsid w:val="00AF0B82"/>
    <w:rsid w:val="00AF14B7"/>
    <w:rsid w:val="00AF1F4B"/>
    <w:rsid w:val="00AF2258"/>
    <w:rsid w:val="00AF2C2F"/>
    <w:rsid w:val="00AF55F1"/>
    <w:rsid w:val="00AF59EA"/>
    <w:rsid w:val="00B03CAE"/>
    <w:rsid w:val="00B05370"/>
    <w:rsid w:val="00B074CE"/>
    <w:rsid w:val="00B10108"/>
    <w:rsid w:val="00B133A0"/>
    <w:rsid w:val="00B1436D"/>
    <w:rsid w:val="00B15E95"/>
    <w:rsid w:val="00B172B0"/>
    <w:rsid w:val="00B17DF1"/>
    <w:rsid w:val="00B200E6"/>
    <w:rsid w:val="00B20CB7"/>
    <w:rsid w:val="00B22870"/>
    <w:rsid w:val="00B23B48"/>
    <w:rsid w:val="00B2724F"/>
    <w:rsid w:val="00B3137A"/>
    <w:rsid w:val="00B31425"/>
    <w:rsid w:val="00B3193D"/>
    <w:rsid w:val="00B363AE"/>
    <w:rsid w:val="00B364E9"/>
    <w:rsid w:val="00B4396A"/>
    <w:rsid w:val="00B47153"/>
    <w:rsid w:val="00B50267"/>
    <w:rsid w:val="00B5132C"/>
    <w:rsid w:val="00B51991"/>
    <w:rsid w:val="00B559BF"/>
    <w:rsid w:val="00B56A2A"/>
    <w:rsid w:val="00B573C0"/>
    <w:rsid w:val="00B60224"/>
    <w:rsid w:val="00B60FA6"/>
    <w:rsid w:val="00B622DA"/>
    <w:rsid w:val="00B62D6B"/>
    <w:rsid w:val="00B7009F"/>
    <w:rsid w:val="00B8352E"/>
    <w:rsid w:val="00B8540E"/>
    <w:rsid w:val="00B912F4"/>
    <w:rsid w:val="00B91D17"/>
    <w:rsid w:val="00B93433"/>
    <w:rsid w:val="00B938BC"/>
    <w:rsid w:val="00BA1148"/>
    <w:rsid w:val="00BA3212"/>
    <w:rsid w:val="00BA37DB"/>
    <w:rsid w:val="00BA4FA7"/>
    <w:rsid w:val="00BA5015"/>
    <w:rsid w:val="00BA7931"/>
    <w:rsid w:val="00BB2190"/>
    <w:rsid w:val="00BB2B6A"/>
    <w:rsid w:val="00BB3E0B"/>
    <w:rsid w:val="00BB438C"/>
    <w:rsid w:val="00BB51B3"/>
    <w:rsid w:val="00BB5CCF"/>
    <w:rsid w:val="00BC14C1"/>
    <w:rsid w:val="00BC1C14"/>
    <w:rsid w:val="00BC3CEB"/>
    <w:rsid w:val="00BC4E06"/>
    <w:rsid w:val="00BC4EC5"/>
    <w:rsid w:val="00BC528B"/>
    <w:rsid w:val="00BC560B"/>
    <w:rsid w:val="00BC709F"/>
    <w:rsid w:val="00BD54B4"/>
    <w:rsid w:val="00BE15FC"/>
    <w:rsid w:val="00BE1637"/>
    <w:rsid w:val="00BE2FC1"/>
    <w:rsid w:val="00BE3177"/>
    <w:rsid w:val="00BE565D"/>
    <w:rsid w:val="00BE65DB"/>
    <w:rsid w:val="00BF1169"/>
    <w:rsid w:val="00BF140F"/>
    <w:rsid w:val="00BF1A1A"/>
    <w:rsid w:val="00BF714B"/>
    <w:rsid w:val="00C00542"/>
    <w:rsid w:val="00C010F8"/>
    <w:rsid w:val="00C034A1"/>
    <w:rsid w:val="00C0684A"/>
    <w:rsid w:val="00C06E4A"/>
    <w:rsid w:val="00C07B6F"/>
    <w:rsid w:val="00C14DA9"/>
    <w:rsid w:val="00C1529A"/>
    <w:rsid w:val="00C16A1B"/>
    <w:rsid w:val="00C16C00"/>
    <w:rsid w:val="00C17BE9"/>
    <w:rsid w:val="00C222BC"/>
    <w:rsid w:val="00C22831"/>
    <w:rsid w:val="00C23D42"/>
    <w:rsid w:val="00C265AA"/>
    <w:rsid w:val="00C26B1E"/>
    <w:rsid w:val="00C30208"/>
    <w:rsid w:val="00C34194"/>
    <w:rsid w:val="00C34619"/>
    <w:rsid w:val="00C365C6"/>
    <w:rsid w:val="00C40BC1"/>
    <w:rsid w:val="00C431EC"/>
    <w:rsid w:val="00C45F14"/>
    <w:rsid w:val="00C46DA8"/>
    <w:rsid w:val="00C47933"/>
    <w:rsid w:val="00C501D4"/>
    <w:rsid w:val="00C50841"/>
    <w:rsid w:val="00C524C1"/>
    <w:rsid w:val="00C52B6C"/>
    <w:rsid w:val="00C53D49"/>
    <w:rsid w:val="00C549B9"/>
    <w:rsid w:val="00C6080E"/>
    <w:rsid w:val="00C60BA8"/>
    <w:rsid w:val="00C61163"/>
    <w:rsid w:val="00C61D32"/>
    <w:rsid w:val="00C62D8B"/>
    <w:rsid w:val="00C6389C"/>
    <w:rsid w:val="00C6479B"/>
    <w:rsid w:val="00C64DA1"/>
    <w:rsid w:val="00C65ED1"/>
    <w:rsid w:val="00C66097"/>
    <w:rsid w:val="00C6631F"/>
    <w:rsid w:val="00C6641B"/>
    <w:rsid w:val="00C66B30"/>
    <w:rsid w:val="00C67624"/>
    <w:rsid w:val="00C700A3"/>
    <w:rsid w:val="00C702D5"/>
    <w:rsid w:val="00C71686"/>
    <w:rsid w:val="00C7276C"/>
    <w:rsid w:val="00C74C5F"/>
    <w:rsid w:val="00C75A4F"/>
    <w:rsid w:val="00C75E61"/>
    <w:rsid w:val="00C809ED"/>
    <w:rsid w:val="00C8218E"/>
    <w:rsid w:val="00C82DDF"/>
    <w:rsid w:val="00C87ACD"/>
    <w:rsid w:val="00C87B42"/>
    <w:rsid w:val="00C90A61"/>
    <w:rsid w:val="00C96B3B"/>
    <w:rsid w:val="00C96FFE"/>
    <w:rsid w:val="00CA5D2D"/>
    <w:rsid w:val="00CA7800"/>
    <w:rsid w:val="00CB0CCA"/>
    <w:rsid w:val="00CB0D44"/>
    <w:rsid w:val="00CB0E7B"/>
    <w:rsid w:val="00CB4B4A"/>
    <w:rsid w:val="00CB4BA4"/>
    <w:rsid w:val="00CB53BC"/>
    <w:rsid w:val="00CB65EC"/>
    <w:rsid w:val="00CB771E"/>
    <w:rsid w:val="00CC048B"/>
    <w:rsid w:val="00CC75E1"/>
    <w:rsid w:val="00CE5113"/>
    <w:rsid w:val="00CE558B"/>
    <w:rsid w:val="00CE5BEB"/>
    <w:rsid w:val="00CE6B21"/>
    <w:rsid w:val="00CF452E"/>
    <w:rsid w:val="00CF5031"/>
    <w:rsid w:val="00CF5254"/>
    <w:rsid w:val="00CF7E4B"/>
    <w:rsid w:val="00D04840"/>
    <w:rsid w:val="00D04D3B"/>
    <w:rsid w:val="00D1173E"/>
    <w:rsid w:val="00D1316A"/>
    <w:rsid w:val="00D132BD"/>
    <w:rsid w:val="00D13D2D"/>
    <w:rsid w:val="00D1453F"/>
    <w:rsid w:val="00D1721B"/>
    <w:rsid w:val="00D17E70"/>
    <w:rsid w:val="00D2143C"/>
    <w:rsid w:val="00D2213E"/>
    <w:rsid w:val="00D22D52"/>
    <w:rsid w:val="00D23551"/>
    <w:rsid w:val="00D2731D"/>
    <w:rsid w:val="00D27CA4"/>
    <w:rsid w:val="00D27D02"/>
    <w:rsid w:val="00D32421"/>
    <w:rsid w:val="00D32D36"/>
    <w:rsid w:val="00D33150"/>
    <w:rsid w:val="00D3349B"/>
    <w:rsid w:val="00D33635"/>
    <w:rsid w:val="00D363A4"/>
    <w:rsid w:val="00D40D35"/>
    <w:rsid w:val="00D42ACB"/>
    <w:rsid w:val="00D551B5"/>
    <w:rsid w:val="00D57921"/>
    <w:rsid w:val="00D57931"/>
    <w:rsid w:val="00D5793E"/>
    <w:rsid w:val="00D61C37"/>
    <w:rsid w:val="00D635DB"/>
    <w:rsid w:val="00D63E24"/>
    <w:rsid w:val="00D6457E"/>
    <w:rsid w:val="00D674FE"/>
    <w:rsid w:val="00D67887"/>
    <w:rsid w:val="00D6791E"/>
    <w:rsid w:val="00D70114"/>
    <w:rsid w:val="00D709E0"/>
    <w:rsid w:val="00D75626"/>
    <w:rsid w:val="00D80624"/>
    <w:rsid w:val="00D81B2A"/>
    <w:rsid w:val="00D83B33"/>
    <w:rsid w:val="00D85941"/>
    <w:rsid w:val="00D85EF9"/>
    <w:rsid w:val="00D87293"/>
    <w:rsid w:val="00D901EB"/>
    <w:rsid w:val="00D91601"/>
    <w:rsid w:val="00D91FB8"/>
    <w:rsid w:val="00D92924"/>
    <w:rsid w:val="00D945D7"/>
    <w:rsid w:val="00DA11F2"/>
    <w:rsid w:val="00DA3F6E"/>
    <w:rsid w:val="00DA57B8"/>
    <w:rsid w:val="00DA5F83"/>
    <w:rsid w:val="00DA72BB"/>
    <w:rsid w:val="00DB08CB"/>
    <w:rsid w:val="00DB0DD4"/>
    <w:rsid w:val="00DB0F5D"/>
    <w:rsid w:val="00DB34D1"/>
    <w:rsid w:val="00DB4B95"/>
    <w:rsid w:val="00DB7B1C"/>
    <w:rsid w:val="00DC020E"/>
    <w:rsid w:val="00DC0210"/>
    <w:rsid w:val="00DC10C8"/>
    <w:rsid w:val="00DC1875"/>
    <w:rsid w:val="00DC2BBE"/>
    <w:rsid w:val="00DC433F"/>
    <w:rsid w:val="00DC5B59"/>
    <w:rsid w:val="00DD0377"/>
    <w:rsid w:val="00DD0F68"/>
    <w:rsid w:val="00DD1297"/>
    <w:rsid w:val="00DD13B7"/>
    <w:rsid w:val="00DD3C99"/>
    <w:rsid w:val="00DD7808"/>
    <w:rsid w:val="00DE0257"/>
    <w:rsid w:val="00DE456C"/>
    <w:rsid w:val="00DE4A73"/>
    <w:rsid w:val="00DE5C43"/>
    <w:rsid w:val="00DF1B8E"/>
    <w:rsid w:val="00DF3169"/>
    <w:rsid w:val="00DF392D"/>
    <w:rsid w:val="00DF3E0E"/>
    <w:rsid w:val="00DF4336"/>
    <w:rsid w:val="00DF5FE1"/>
    <w:rsid w:val="00E00F71"/>
    <w:rsid w:val="00E02BE3"/>
    <w:rsid w:val="00E03B84"/>
    <w:rsid w:val="00E042B9"/>
    <w:rsid w:val="00E044B7"/>
    <w:rsid w:val="00E04A0F"/>
    <w:rsid w:val="00E100FA"/>
    <w:rsid w:val="00E10975"/>
    <w:rsid w:val="00E10E4B"/>
    <w:rsid w:val="00E11BEE"/>
    <w:rsid w:val="00E1488A"/>
    <w:rsid w:val="00E2122D"/>
    <w:rsid w:val="00E212B8"/>
    <w:rsid w:val="00E23372"/>
    <w:rsid w:val="00E251BD"/>
    <w:rsid w:val="00E26287"/>
    <w:rsid w:val="00E305B5"/>
    <w:rsid w:val="00E31E24"/>
    <w:rsid w:val="00E329F7"/>
    <w:rsid w:val="00E33C88"/>
    <w:rsid w:val="00E43F8F"/>
    <w:rsid w:val="00E44A86"/>
    <w:rsid w:val="00E457EB"/>
    <w:rsid w:val="00E469DF"/>
    <w:rsid w:val="00E47827"/>
    <w:rsid w:val="00E51080"/>
    <w:rsid w:val="00E53B8F"/>
    <w:rsid w:val="00E556A3"/>
    <w:rsid w:val="00E60221"/>
    <w:rsid w:val="00E6066B"/>
    <w:rsid w:val="00E611EC"/>
    <w:rsid w:val="00E61DA5"/>
    <w:rsid w:val="00E6380B"/>
    <w:rsid w:val="00E6640B"/>
    <w:rsid w:val="00E712F8"/>
    <w:rsid w:val="00E73AB6"/>
    <w:rsid w:val="00E76A8C"/>
    <w:rsid w:val="00E7715A"/>
    <w:rsid w:val="00E809F1"/>
    <w:rsid w:val="00E85FDC"/>
    <w:rsid w:val="00E862A8"/>
    <w:rsid w:val="00E90E8B"/>
    <w:rsid w:val="00E92625"/>
    <w:rsid w:val="00E92A50"/>
    <w:rsid w:val="00E93732"/>
    <w:rsid w:val="00E93746"/>
    <w:rsid w:val="00E945CD"/>
    <w:rsid w:val="00E950EB"/>
    <w:rsid w:val="00E9521C"/>
    <w:rsid w:val="00E961C1"/>
    <w:rsid w:val="00EA09F7"/>
    <w:rsid w:val="00EA1D1B"/>
    <w:rsid w:val="00EA4598"/>
    <w:rsid w:val="00EA7B06"/>
    <w:rsid w:val="00EB123C"/>
    <w:rsid w:val="00EB15E5"/>
    <w:rsid w:val="00EB7A57"/>
    <w:rsid w:val="00EC02A2"/>
    <w:rsid w:val="00EC25DA"/>
    <w:rsid w:val="00EC2D57"/>
    <w:rsid w:val="00EC30E4"/>
    <w:rsid w:val="00EC34AA"/>
    <w:rsid w:val="00EC41A7"/>
    <w:rsid w:val="00EC61EE"/>
    <w:rsid w:val="00EC61F9"/>
    <w:rsid w:val="00EC6D96"/>
    <w:rsid w:val="00EC79A6"/>
    <w:rsid w:val="00ED20C7"/>
    <w:rsid w:val="00ED3EB4"/>
    <w:rsid w:val="00ED44AB"/>
    <w:rsid w:val="00ED6DF6"/>
    <w:rsid w:val="00ED73DB"/>
    <w:rsid w:val="00ED7BDF"/>
    <w:rsid w:val="00EE0440"/>
    <w:rsid w:val="00EE268C"/>
    <w:rsid w:val="00EE5A4A"/>
    <w:rsid w:val="00EE67DE"/>
    <w:rsid w:val="00EE763F"/>
    <w:rsid w:val="00EE7D0F"/>
    <w:rsid w:val="00EF0CE5"/>
    <w:rsid w:val="00EF1437"/>
    <w:rsid w:val="00EF3634"/>
    <w:rsid w:val="00EF3C1F"/>
    <w:rsid w:val="00EF4575"/>
    <w:rsid w:val="00EF4A45"/>
    <w:rsid w:val="00EF5492"/>
    <w:rsid w:val="00EF66BB"/>
    <w:rsid w:val="00F02B44"/>
    <w:rsid w:val="00F034AB"/>
    <w:rsid w:val="00F041CF"/>
    <w:rsid w:val="00F05958"/>
    <w:rsid w:val="00F067FC"/>
    <w:rsid w:val="00F07A55"/>
    <w:rsid w:val="00F108C0"/>
    <w:rsid w:val="00F1663C"/>
    <w:rsid w:val="00F2040A"/>
    <w:rsid w:val="00F235B0"/>
    <w:rsid w:val="00F239F3"/>
    <w:rsid w:val="00F26C93"/>
    <w:rsid w:val="00F27B50"/>
    <w:rsid w:val="00F34ADB"/>
    <w:rsid w:val="00F34CE3"/>
    <w:rsid w:val="00F3546B"/>
    <w:rsid w:val="00F366F7"/>
    <w:rsid w:val="00F40EAA"/>
    <w:rsid w:val="00F42C2E"/>
    <w:rsid w:val="00F432AB"/>
    <w:rsid w:val="00F43391"/>
    <w:rsid w:val="00F43F51"/>
    <w:rsid w:val="00F44ED3"/>
    <w:rsid w:val="00F455AE"/>
    <w:rsid w:val="00F4608D"/>
    <w:rsid w:val="00F47B02"/>
    <w:rsid w:val="00F5046E"/>
    <w:rsid w:val="00F529DA"/>
    <w:rsid w:val="00F53E1F"/>
    <w:rsid w:val="00F554EA"/>
    <w:rsid w:val="00F5595C"/>
    <w:rsid w:val="00F55AD2"/>
    <w:rsid w:val="00F55EF1"/>
    <w:rsid w:val="00F5787E"/>
    <w:rsid w:val="00F57A86"/>
    <w:rsid w:val="00F60300"/>
    <w:rsid w:val="00F6594A"/>
    <w:rsid w:val="00F70090"/>
    <w:rsid w:val="00F71690"/>
    <w:rsid w:val="00F71A7B"/>
    <w:rsid w:val="00F71FEF"/>
    <w:rsid w:val="00F72B89"/>
    <w:rsid w:val="00F750B8"/>
    <w:rsid w:val="00F753DB"/>
    <w:rsid w:val="00F76096"/>
    <w:rsid w:val="00F7795E"/>
    <w:rsid w:val="00F8037B"/>
    <w:rsid w:val="00F83DBC"/>
    <w:rsid w:val="00F903D6"/>
    <w:rsid w:val="00F91C74"/>
    <w:rsid w:val="00F96230"/>
    <w:rsid w:val="00FA067A"/>
    <w:rsid w:val="00FA087E"/>
    <w:rsid w:val="00FA22E4"/>
    <w:rsid w:val="00FA2F3D"/>
    <w:rsid w:val="00FA4E3A"/>
    <w:rsid w:val="00FA5DB3"/>
    <w:rsid w:val="00FB00A4"/>
    <w:rsid w:val="00FB17E3"/>
    <w:rsid w:val="00FB44BD"/>
    <w:rsid w:val="00FB4ACE"/>
    <w:rsid w:val="00FB4B67"/>
    <w:rsid w:val="00FB63FF"/>
    <w:rsid w:val="00FB756D"/>
    <w:rsid w:val="00FC075E"/>
    <w:rsid w:val="00FC4F7C"/>
    <w:rsid w:val="00FD22DC"/>
    <w:rsid w:val="00FD3AB3"/>
    <w:rsid w:val="00FD6830"/>
    <w:rsid w:val="00FD68BE"/>
    <w:rsid w:val="00FE07D0"/>
    <w:rsid w:val="00FF0B00"/>
    <w:rsid w:val="00FF1DFC"/>
    <w:rsid w:val="00FF726E"/>
    <w:rsid w:val="00FF7F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nhideWhenUsed="0" w:qFormat="1"/>
    <w:lsdException w:name="heading 3" w:locked="1" w:semiHidden="0" w:unhideWhenUsed="0" w:qFormat="1"/>
    <w:lsdException w:name="heading 4" w:locked="1" w:semiHidden="0" w:unhideWhenUsed="0" w:qFormat="1"/>
    <w:lsdException w:name="heading 5" w:locked="1" w:semiHidden="0" w:unhideWhenUsed="0" w:qFormat="1"/>
    <w:lsdException w:name="heading 6" w:locked="1" w:semiHidden="0" w:unhideWhenUsed="0" w:qFormat="1"/>
    <w:lsdException w:name="heading 7" w:locked="1" w:semiHidden="0" w:unhideWhenUsed="0" w:qFormat="1"/>
    <w:lsdException w:name="heading 8" w:locked="1" w:semiHidden="0" w:unhideWhenUsed="0" w:qFormat="1"/>
    <w:lsdException w:name="heading 9" w:locked="1" w:semiHidden="0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semiHidden="0" w:uiPriority="0" w:unhideWhenUsed="0" w:qFormat="1"/>
    <w:lsdException w:name="Title" w:locked="1" w:semiHidden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225B7"/>
    <w:rPr>
      <w:sz w:val="24"/>
      <w:szCs w:val="24"/>
    </w:rPr>
  </w:style>
  <w:style w:type="paragraph" w:styleId="Titolo1">
    <w:name w:val="heading 1"/>
    <w:basedOn w:val="Normale"/>
    <w:next w:val="Normale"/>
    <w:link w:val="Titolo1Carattere1"/>
    <w:uiPriority w:val="99"/>
    <w:qFormat/>
    <w:rsid w:val="00B3137A"/>
    <w:pPr>
      <w:keepNext/>
      <w:numPr>
        <w:numId w:val="4"/>
      </w:numPr>
      <w:jc w:val="both"/>
      <w:outlineLvl w:val="0"/>
    </w:pPr>
    <w:rPr>
      <w:rFonts w:ascii="Arial" w:hAnsi="Arial"/>
      <w:b/>
      <w:bCs/>
      <w:sz w:val="36"/>
    </w:rPr>
  </w:style>
  <w:style w:type="paragraph" w:styleId="Titolo2">
    <w:name w:val="heading 2"/>
    <w:aliases w:val="Heading 2subnumbered"/>
    <w:basedOn w:val="Normale"/>
    <w:next w:val="Normale"/>
    <w:link w:val="Titolo2Carattere1"/>
    <w:uiPriority w:val="99"/>
    <w:qFormat/>
    <w:rsid w:val="00655818"/>
    <w:pPr>
      <w:keepNext/>
      <w:numPr>
        <w:ilvl w:val="1"/>
        <w:numId w:val="4"/>
      </w:numPr>
      <w:jc w:val="both"/>
      <w:outlineLvl w:val="1"/>
    </w:pPr>
    <w:rPr>
      <w:rFonts w:ascii="Arial" w:hAnsi="Arial"/>
      <w:b/>
      <w:sz w:val="28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F5787E"/>
    <w:pPr>
      <w:keepNext/>
      <w:spacing w:after="240"/>
      <w:outlineLvl w:val="2"/>
    </w:pPr>
    <w:rPr>
      <w:rFonts w:ascii="Arial" w:hAnsi="Arial"/>
      <w:b/>
      <w:bCs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F529DA"/>
    <w:pPr>
      <w:keepNext/>
      <w:numPr>
        <w:ilvl w:val="3"/>
        <w:numId w:val="4"/>
      </w:numPr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1"/>
    <w:uiPriority w:val="99"/>
    <w:qFormat/>
    <w:rsid w:val="00F529DA"/>
    <w:pPr>
      <w:keepNext/>
      <w:numPr>
        <w:ilvl w:val="4"/>
        <w:numId w:val="4"/>
      </w:numPr>
      <w:outlineLvl w:val="4"/>
    </w:pPr>
    <w:rPr>
      <w:b/>
      <w:bCs/>
      <w:u w:val="single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F529DA"/>
    <w:pPr>
      <w:numPr>
        <w:ilvl w:val="5"/>
        <w:numId w:val="4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F529DA"/>
    <w:pPr>
      <w:numPr>
        <w:ilvl w:val="6"/>
        <w:numId w:val="4"/>
      </w:numPr>
      <w:spacing w:before="240" w:after="60"/>
      <w:outlineLvl w:val="6"/>
    </w:pPr>
  </w:style>
  <w:style w:type="paragraph" w:styleId="Titolo8">
    <w:name w:val="heading 8"/>
    <w:basedOn w:val="Normale"/>
    <w:next w:val="Normale"/>
    <w:link w:val="Titolo8Carattere"/>
    <w:uiPriority w:val="99"/>
    <w:qFormat/>
    <w:rsid w:val="00F529DA"/>
    <w:pPr>
      <w:numPr>
        <w:ilvl w:val="7"/>
        <w:numId w:val="4"/>
      </w:num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F529DA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1">
    <w:name w:val="Titolo 1 Carattere1"/>
    <w:basedOn w:val="Carpredefinitoparagrafo"/>
    <w:link w:val="Titolo1"/>
    <w:uiPriority w:val="99"/>
    <w:rsid w:val="00C30CB0"/>
    <w:rPr>
      <w:rFonts w:ascii="Arial" w:hAnsi="Arial"/>
      <w:b/>
      <w:bCs/>
      <w:sz w:val="36"/>
      <w:szCs w:val="24"/>
    </w:rPr>
  </w:style>
  <w:style w:type="character" w:customStyle="1" w:styleId="Titolo2Carattere1">
    <w:name w:val="Titolo 2 Carattere1"/>
    <w:aliases w:val="Heading 2subnumbered Carattere1"/>
    <w:basedOn w:val="Carpredefinitoparagrafo"/>
    <w:link w:val="Titolo2"/>
    <w:uiPriority w:val="99"/>
    <w:rsid w:val="00655818"/>
    <w:rPr>
      <w:rFonts w:ascii="Arial" w:hAnsi="Arial"/>
      <w:b/>
      <w:sz w:val="28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F5787E"/>
    <w:rPr>
      <w:rFonts w:ascii="Arial" w:hAnsi="Arial"/>
      <w:b/>
      <w:bCs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C30CB0"/>
    <w:rPr>
      <w:b/>
      <w:bCs/>
      <w:sz w:val="24"/>
      <w:szCs w:val="24"/>
    </w:rPr>
  </w:style>
  <w:style w:type="character" w:customStyle="1" w:styleId="Titolo5Carattere1">
    <w:name w:val="Titolo 5 Carattere1"/>
    <w:basedOn w:val="Carpredefinitoparagrafo"/>
    <w:link w:val="Titolo5"/>
    <w:uiPriority w:val="99"/>
    <w:rsid w:val="00C30CB0"/>
    <w:rPr>
      <w:b/>
      <w:bCs/>
      <w:sz w:val="24"/>
      <w:szCs w:val="24"/>
      <w:u w:val="single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C30CB0"/>
    <w:rPr>
      <w:b/>
      <w:bCs/>
      <w:sz w:val="22"/>
      <w:szCs w:val="22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C30CB0"/>
    <w:rPr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C30CB0"/>
    <w:rPr>
      <w:i/>
      <w:iCs/>
      <w:sz w:val="24"/>
      <w:szCs w:val="24"/>
    </w:rPr>
  </w:style>
  <w:style w:type="character" w:customStyle="1" w:styleId="Titolo9Carattere">
    <w:name w:val="Titolo 9 Carattere"/>
    <w:basedOn w:val="Carpredefinitoparagrafo"/>
    <w:link w:val="Titolo9"/>
    <w:uiPriority w:val="99"/>
    <w:rsid w:val="00C30CB0"/>
    <w:rPr>
      <w:rFonts w:ascii="Arial" w:hAnsi="Arial" w:cs="Arial"/>
      <w:sz w:val="22"/>
      <w:szCs w:val="22"/>
    </w:rPr>
  </w:style>
  <w:style w:type="paragraph" w:styleId="Sommario1">
    <w:name w:val="toc 1"/>
    <w:basedOn w:val="Normale"/>
    <w:next w:val="Normale"/>
    <w:autoRedefine/>
    <w:uiPriority w:val="39"/>
    <w:qFormat/>
    <w:rsid w:val="00434425"/>
    <w:pPr>
      <w:tabs>
        <w:tab w:val="left" w:pos="480"/>
        <w:tab w:val="right" w:leader="dot" w:pos="9628"/>
      </w:tabs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qFormat/>
    <w:rsid w:val="00F529DA"/>
    <w:pPr>
      <w:ind w:left="240"/>
    </w:pPr>
    <w:rPr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qFormat/>
    <w:rsid w:val="00F529DA"/>
    <w:pPr>
      <w:ind w:left="48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99"/>
    <w:semiHidden/>
    <w:rsid w:val="00F529DA"/>
    <w:pPr>
      <w:ind w:left="72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99"/>
    <w:semiHidden/>
    <w:rsid w:val="00F529DA"/>
    <w:pPr>
      <w:ind w:left="96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99"/>
    <w:semiHidden/>
    <w:rsid w:val="00F529DA"/>
    <w:pPr>
      <w:ind w:left="12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99"/>
    <w:semiHidden/>
    <w:rsid w:val="00F529DA"/>
    <w:pPr>
      <w:ind w:left="144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99"/>
    <w:semiHidden/>
    <w:rsid w:val="00F529DA"/>
    <w:pPr>
      <w:ind w:left="168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99"/>
    <w:semiHidden/>
    <w:rsid w:val="00F529DA"/>
    <w:pPr>
      <w:ind w:left="1920"/>
    </w:pPr>
    <w:rPr>
      <w:sz w:val="18"/>
      <w:szCs w:val="18"/>
    </w:rPr>
  </w:style>
  <w:style w:type="character" w:styleId="Collegamentoipertestuale">
    <w:name w:val="Hyperlink"/>
    <w:basedOn w:val="Carpredefinitoparagrafo"/>
    <w:uiPriority w:val="99"/>
    <w:rsid w:val="00F529DA"/>
    <w:rPr>
      <w:rFonts w:cs="Times New Roman"/>
      <w:color w:val="0000FF"/>
      <w:u w:val="single"/>
    </w:rPr>
  </w:style>
  <w:style w:type="paragraph" w:styleId="Corpodeltesto">
    <w:name w:val="Body Text"/>
    <w:basedOn w:val="Normale"/>
    <w:link w:val="CorpodeltestoCarattere"/>
    <w:uiPriority w:val="99"/>
    <w:rsid w:val="00F529DA"/>
    <w:rPr>
      <w:sz w:val="20"/>
    </w:rPr>
  </w:style>
  <w:style w:type="character" w:customStyle="1" w:styleId="CorpodeltestoCarattere">
    <w:name w:val="Corpo del testo Carattere"/>
    <w:basedOn w:val="Carpredefinitoparagrafo"/>
    <w:link w:val="Corpodeltesto"/>
    <w:uiPriority w:val="99"/>
    <w:semiHidden/>
    <w:rsid w:val="00C30CB0"/>
    <w:rPr>
      <w:sz w:val="24"/>
      <w:szCs w:val="24"/>
      <w:lang w:val="it-IT" w:eastAsia="it-IT"/>
    </w:rPr>
  </w:style>
  <w:style w:type="paragraph" w:styleId="Rientrocorpodeltesto">
    <w:name w:val="Body Text Indent"/>
    <w:basedOn w:val="Normale"/>
    <w:link w:val="RientrocorpodeltestoCarattere"/>
    <w:uiPriority w:val="99"/>
    <w:rsid w:val="00F529DA"/>
    <w:pPr>
      <w:ind w:left="1410"/>
    </w:pPr>
    <w:rPr>
      <w:i/>
      <w:iCs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C30CB0"/>
    <w:rPr>
      <w:sz w:val="24"/>
      <w:szCs w:val="24"/>
      <w:lang w:val="it-IT" w:eastAsia="it-IT"/>
    </w:rPr>
  </w:style>
  <w:style w:type="paragraph" w:styleId="Corpodeltesto2">
    <w:name w:val="Body Text 2"/>
    <w:basedOn w:val="Normale"/>
    <w:link w:val="Corpodeltesto2Carattere"/>
    <w:uiPriority w:val="99"/>
    <w:rsid w:val="00F529DA"/>
    <w:pPr>
      <w:jc w:val="both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C30CB0"/>
    <w:rPr>
      <w:sz w:val="24"/>
      <w:szCs w:val="24"/>
      <w:lang w:val="it-IT" w:eastAsia="it-IT"/>
    </w:rPr>
  </w:style>
  <w:style w:type="paragraph" w:styleId="Rientrocorpodeltesto2">
    <w:name w:val="Body Text Indent 2"/>
    <w:basedOn w:val="Normale"/>
    <w:link w:val="Rientrocorpodeltesto2Carattere"/>
    <w:uiPriority w:val="99"/>
    <w:rsid w:val="00F529DA"/>
    <w:pPr>
      <w:ind w:left="708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rsid w:val="00C30CB0"/>
    <w:rPr>
      <w:sz w:val="24"/>
      <w:szCs w:val="24"/>
      <w:lang w:val="it-IT" w:eastAsia="it-IT"/>
    </w:rPr>
  </w:style>
  <w:style w:type="paragraph" w:styleId="Intestazione">
    <w:name w:val="header"/>
    <w:basedOn w:val="Normale"/>
    <w:link w:val="IntestazioneCarattere"/>
    <w:uiPriority w:val="99"/>
    <w:rsid w:val="00F529D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30CB0"/>
    <w:rPr>
      <w:sz w:val="24"/>
      <w:szCs w:val="24"/>
      <w:lang w:val="it-IT" w:eastAsia="it-IT"/>
    </w:rPr>
  </w:style>
  <w:style w:type="paragraph" w:styleId="Pidipagina">
    <w:name w:val="footer"/>
    <w:basedOn w:val="Normale"/>
    <w:link w:val="PidipaginaCarattere"/>
    <w:uiPriority w:val="99"/>
    <w:rsid w:val="00F529D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30CB0"/>
    <w:rPr>
      <w:sz w:val="24"/>
      <w:szCs w:val="24"/>
      <w:lang w:val="it-IT" w:eastAsia="it-IT"/>
    </w:rPr>
  </w:style>
  <w:style w:type="character" w:styleId="Numeropagina">
    <w:name w:val="page number"/>
    <w:basedOn w:val="Carpredefinitoparagrafo"/>
    <w:uiPriority w:val="99"/>
    <w:rsid w:val="00F529DA"/>
    <w:rPr>
      <w:rFonts w:cs="Times New Roman"/>
    </w:rPr>
  </w:style>
  <w:style w:type="paragraph" w:styleId="Rientrocorpodeltesto3">
    <w:name w:val="Body Text Indent 3"/>
    <w:basedOn w:val="Normale"/>
    <w:link w:val="Rientrocorpodeltesto3Carattere"/>
    <w:uiPriority w:val="99"/>
    <w:rsid w:val="00F529DA"/>
    <w:pPr>
      <w:ind w:left="1080"/>
    </w:p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C30CB0"/>
    <w:rPr>
      <w:sz w:val="16"/>
      <w:szCs w:val="16"/>
      <w:lang w:val="it-IT" w:eastAsia="it-IT"/>
    </w:rPr>
  </w:style>
  <w:style w:type="paragraph" w:styleId="Testonotaapidipagina">
    <w:name w:val="footnote text"/>
    <w:aliases w:val="ft,Used by Word for text of Help footnotes"/>
    <w:basedOn w:val="Normale"/>
    <w:link w:val="TestonotaapidipaginaCarattere"/>
    <w:uiPriority w:val="99"/>
    <w:semiHidden/>
    <w:rsid w:val="00F529DA"/>
    <w:pPr>
      <w:keepLines/>
      <w:widowControl w:val="0"/>
      <w:jc w:val="both"/>
    </w:pPr>
    <w:rPr>
      <w:rFonts w:ascii="Georgia" w:hAnsi="Georgia"/>
      <w:sz w:val="20"/>
      <w:szCs w:val="20"/>
    </w:rPr>
  </w:style>
  <w:style w:type="character" w:customStyle="1" w:styleId="TestonotaapidipaginaCarattere">
    <w:name w:val="Testo nota a piè di pagina Carattere"/>
    <w:aliases w:val="ft Carattere,Used by Word for text of Help footnotes Carattere"/>
    <w:basedOn w:val="Carpredefinitoparagrafo"/>
    <w:link w:val="Testonotaapidipagina"/>
    <w:uiPriority w:val="99"/>
    <w:semiHidden/>
    <w:rsid w:val="00C30CB0"/>
    <w:rPr>
      <w:sz w:val="20"/>
      <w:szCs w:val="20"/>
      <w:lang w:val="it-IT" w:eastAsia="it-IT"/>
    </w:rPr>
  </w:style>
  <w:style w:type="character" w:styleId="Collegamentovisitato">
    <w:name w:val="FollowedHyperlink"/>
    <w:basedOn w:val="Carpredefinitoparagrafo"/>
    <w:uiPriority w:val="99"/>
    <w:rsid w:val="00F529DA"/>
    <w:rPr>
      <w:rFonts w:cs="Times New Roman"/>
      <w:color w:val="800080"/>
      <w:u w:val="single"/>
    </w:rPr>
  </w:style>
  <w:style w:type="paragraph" w:styleId="Titolo">
    <w:name w:val="Title"/>
    <w:basedOn w:val="Normale"/>
    <w:link w:val="TitoloCarattere"/>
    <w:uiPriority w:val="99"/>
    <w:qFormat/>
    <w:rsid w:val="00E9521C"/>
    <w:pPr>
      <w:tabs>
        <w:tab w:val="right" w:pos="10080"/>
      </w:tabs>
      <w:spacing w:after="100"/>
      <w:ind w:right="-2160"/>
    </w:pPr>
    <w:rPr>
      <w:rFonts w:ascii="Arial" w:hAnsi="Arial"/>
      <w:color w:val="000000"/>
      <w:sz w:val="36"/>
      <w:szCs w:val="20"/>
      <w:lang w:val="en-US"/>
    </w:rPr>
  </w:style>
  <w:style w:type="character" w:customStyle="1" w:styleId="TitoloCarattere">
    <w:name w:val="Titolo Carattere"/>
    <w:basedOn w:val="Carpredefinitoparagrafo"/>
    <w:link w:val="Titolo"/>
    <w:uiPriority w:val="99"/>
    <w:rsid w:val="00E9521C"/>
    <w:rPr>
      <w:rFonts w:ascii="Arial" w:hAnsi="Arial"/>
      <w:color w:val="000000"/>
      <w:sz w:val="36"/>
      <w:lang w:val="en-US"/>
    </w:rPr>
  </w:style>
  <w:style w:type="paragraph" w:customStyle="1" w:styleId="InfoBlue">
    <w:name w:val="InfoBlue"/>
    <w:basedOn w:val="Normale"/>
    <w:next w:val="Corpodeltesto"/>
    <w:autoRedefine/>
    <w:uiPriority w:val="99"/>
    <w:rsid w:val="00F529DA"/>
    <w:pPr>
      <w:widowControl w:val="0"/>
      <w:tabs>
        <w:tab w:val="left" w:pos="2765"/>
        <w:tab w:val="left" w:pos="3190"/>
        <w:tab w:val="left" w:pos="3332"/>
      </w:tabs>
      <w:spacing w:after="120" w:line="240" w:lineRule="atLeast"/>
      <w:ind w:left="720"/>
    </w:pPr>
    <w:rPr>
      <w:b/>
      <w:color w:val="0000FF"/>
      <w:sz w:val="16"/>
      <w:szCs w:val="20"/>
    </w:rPr>
  </w:style>
  <w:style w:type="paragraph" w:styleId="Indicedellefigure">
    <w:name w:val="table of figures"/>
    <w:basedOn w:val="Normale"/>
    <w:next w:val="Normale"/>
    <w:uiPriority w:val="99"/>
    <w:semiHidden/>
    <w:rsid w:val="00F529DA"/>
    <w:pPr>
      <w:ind w:left="480" w:hanging="480"/>
      <w:jc w:val="both"/>
    </w:pPr>
    <w:rPr>
      <w:szCs w:val="20"/>
    </w:rPr>
  </w:style>
  <w:style w:type="paragraph" w:styleId="Testocommento">
    <w:name w:val="annotation text"/>
    <w:basedOn w:val="Normale"/>
    <w:link w:val="TestocommentoCarattere"/>
    <w:uiPriority w:val="99"/>
    <w:semiHidden/>
    <w:rsid w:val="00F529DA"/>
    <w:pPr>
      <w:jc w:val="both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C30CB0"/>
    <w:rPr>
      <w:sz w:val="20"/>
      <w:szCs w:val="20"/>
      <w:lang w:val="it-IT" w:eastAsia="it-IT"/>
    </w:rPr>
  </w:style>
  <w:style w:type="paragraph" w:styleId="Didascalia">
    <w:name w:val="caption"/>
    <w:basedOn w:val="Normale"/>
    <w:next w:val="Normale"/>
    <w:uiPriority w:val="99"/>
    <w:qFormat/>
    <w:rsid w:val="00F529DA"/>
    <w:pPr>
      <w:spacing w:before="120" w:after="120"/>
      <w:jc w:val="both"/>
    </w:pPr>
    <w:rPr>
      <w:b/>
      <w:sz w:val="20"/>
      <w:szCs w:val="20"/>
    </w:rPr>
  </w:style>
  <w:style w:type="paragraph" w:styleId="Corpodeltesto3">
    <w:name w:val="Body Text 3"/>
    <w:basedOn w:val="Normale"/>
    <w:link w:val="Corpodeltesto3Carattere"/>
    <w:uiPriority w:val="99"/>
    <w:rsid w:val="00F529DA"/>
    <w:pPr>
      <w:widowControl w:val="0"/>
    </w:pPr>
    <w:rPr>
      <w:rFonts w:ascii="Arial" w:hAnsi="Arial"/>
      <w:sz w:val="16"/>
      <w:szCs w:val="20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C30CB0"/>
    <w:rPr>
      <w:sz w:val="16"/>
      <w:szCs w:val="16"/>
      <w:lang w:val="it-IT" w:eastAsia="it-IT"/>
    </w:rPr>
  </w:style>
  <w:style w:type="paragraph" w:styleId="Indice4">
    <w:name w:val="index 4"/>
    <w:basedOn w:val="Normale"/>
    <w:next w:val="Normale"/>
    <w:uiPriority w:val="99"/>
    <w:semiHidden/>
    <w:rsid w:val="00F529DA"/>
    <w:pPr>
      <w:tabs>
        <w:tab w:val="right" w:leader="dot" w:pos="4601"/>
      </w:tabs>
      <w:ind w:left="960" w:hanging="240"/>
      <w:jc w:val="both"/>
    </w:pPr>
    <w:rPr>
      <w:sz w:val="20"/>
      <w:szCs w:val="20"/>
    </w:rPr>
  </w:style>
  <w:style w:type="paragraph" w:styleId="Indice5">
    <w:name w:val="index 5"/>
    <w:basedOn w:val="Normale"/>
    <w:next w:val="Normale"/>
    <w:uiPriority w:val="99"/>
    <w:semiHidden/>
    <w:rsid w:val="00F529DA"/>
    <w:pPr>
      <w:tabs>
        <w:tab w:val="right" w:leader="dot" w:pos="4601"/>
      </w:tabs>
      <w:ind w:left="1200" w:hanging="240"/>
      <w:jc w:val="both"/>
    </w:pPr>
    <w:rPr>
      <w:sz w:val="20"/>
      <w:szCs w:val="20"/>
    </w:rPr>
  </w:style>
  <w:style w:type="paragraph" w:customStyle="1" w:styleId="BulletIndent">
    <w:name w:val="Bullet Indent"/>
    <w:basedOn w:val="Normale"/>
    <w:uiPriority w:val="99"/>
    <w:rsid w:val="00F529DA"/>
    <w:pPr>
      <w:spacing w:before="60" w:after="60"/>
      <w:ind w:left="720" w:hanging="360"/>
    </w:pPr>
    <w:rPr>
      <w:rFonts w:ascii="Book Antiqua" w:hAnsi="Book Antiqua"/>
      <w:sz w:val="22"/>
      <w:szCs w:val="20"/>
      <w:lang w:val="en-US" w:eastAsia="en-US"/>
    </w:rPr>
  </w:style>
  <w:style w:type="paragraph" w:customStyle="1" w:styleId="Bulleted">
    <w:name w:val="Bulleted"/>
    <w:basedOn w:val="Normale"/>
    <w:uiPriority w:val="99"/>
    <w:rsid w:val="00F529DA"/>
    <w:pPr>
      <w:numPr>
        <w:numId w:val="1"/>
      </w:numPr>
      <w:tabs>
        <w:tab w:val="clear" w:pos="360"/>
        <w:tab w:val="left" w:pos="2520"/>
      </w:tabs>
      <w:spacing w:after="140" w:line="300" w:lineRule="atLeast"/>
      <w:ind w:left="2520"/>
    </w:pPr>
    <w:rPr>
      <w:rFonts w:ascii="Book Antiqua" w:hAnsi="Book Antiqua"/>
      <w:color w:val="000000"/>
      <w:sz w:val="22"/>
      <w:szCs w:val="20"/>
      <w:lang w:val="en-US" w:eastAsia="en-US"/>
    </w:rPr>
  </w:style>
  <w:style w:type="paragraph" w:customStyle="1" w:styleId="FigureSource">
    <w:name w:val="Figure Source"/>
    <w:basedOn w:val="Normale"/>
    <w:next w:val="Titolo9"/>
    <w:uiPriority w:val="99"/>
    <w:rsid w:val="00F529DA"/>
    <w:pPr>
      <w:keepNext/>
      <w:spacing w:after="160"/>
      <w:jc w:val="both"/>
    </w:pPr>
    <w:rPr>
      <w:rFonts w:ascii="Helvetica" w:hAnsi="Helvetica"/>
      <w:sz w:val="18"/>
      <w:szCs w:val="20"/>
      <w:lang w:val="en-US" w:eastAsia="en-US"/>
    </w:rPr>
  </w:style>
  <w:style w:type="paragraph" w:customStyle="1" w:styleId="Figure">
    <w:name w:val="Figure"/>
    <w:uiPriority w:val="99"/>
    <w:rsid w:val="00F529DA"/>
    <w:pPr>
      <w:keepLines/>
      <w:widowControl w:val="0"/>
      <w:numPr>
        <w:numId w:val="2"/>
      </w:numPr>
      <w:tabs>
        <w:tab w:val="clear" w:pos="1080"/>
      </w:tabs>
      <w:spacing w:before="200" w:line="200" w:lineRule="atLeast"/>
      <w:ind w:left="3240" w:right="720" w:hanging="1080"/>
    </w:pPr>
    <w:rPr>
      <w:rFonts w:ascii="Arial" w:hAnsi="Arial"/>
      <w:b/>
      <w:color w:val="000000"/>
      <w:lang w:val="en-US" w:eastAsia="en-US"/>
    </w:rPr>
  </w:style>
  <w:style w:type="paragraph" w:customStyle="1" w:styleId="xSummary">
    <w:name w:val="x_Summary"/>
    <w:basedOn w:val="Normale"/>
    <w:uiPriority w:val="99"/>
    <w:rsid w:val="00F529DA"/>
    <w:pPr>
      <w:spacing w:after="280" w:line="280" w:lineRule="atLeast"/>
      <w:jc w:val="both"/>
    </w:pPr>
    <w:rPr>
      <w:rFonts w:ascii="Helvetica" w:hAnsi="Helvetica"/>
      <w:b/>
      <w:sz w:val="22"/>
      <w:szCs w:val="20"/>
      <w:lang w:val="en-US" w:eastAsia="en-US"/>
    </w:rPr>
  </w:style>
  <w:style w:type="paragraph" w:styleId="Puntoelenco">
    <w:name w:val="List Bullet"/>
    <w:basedOn w:val="Normale"/>
    <w:autoRedefine/>
    <w:uiPriority w:val="99"/>
    <w:rsid w:val="00F529DA"/>
    <w:pPr>
      <w:tabs>
        <w:tab w:val="num" w:pos="360"/>
      </w:tabs>
      <w:ind w:left="360" w:hanging="360"/>
    </w:pPr>
    <w:rPr>
      <w:rFonts w:ascii="Book Antiqua" w:hAnsi="Book Antiqua"/>
      <w:sz w:val="22"/>
      <w:szCs w:val="20"/>
      <w:lang w:val="en-US" w:eastAsia="en-US"/>
    </w:rPr>
  </w:style>
  <w:style w:type="paragraph" w:customStyle="1" w:styleId="Default">
    <w:name w:val="Default"/>
    <w:uiPriority w:val="99"/>
    <w:rsid w:val="00BE15FC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Indice9">
    <w:name w:val="index 9"/>
    <w:basedOn w:val="Normale"/>
    <w:next w:val="Normale"/>
    <w:autoRedefine/>
    <w:uiPriority w:val="99"/>
    <w:semiHidden/>
    <w:rsid w:val="00F529DA"/>
    <w:pPr>
      <w:ind w:left="1800" w:hanging="200"/>
    </w:pPr>
    <w:rPr>
      <w:rFonts w:ascii="Book Antiqua" w:hAnsi="Book Antiqua"/>
      <w:sz w:val="22"/>
      <w:szCs w:val="20"/>
      <w:lang w:val="en-US" w:eastAsia="en-US"/>
    </w:rPr>
  </w:style>
  <w:style w:type="paragraph" w:styleId="Mappadocumento">
    <w:name w:val="Document Map"/>
    <w:basedOn w:val="Normale"/>
    <w:link w:val="MappadocumentoCarattere"/>
    <w:uiPriority w:val="99"/>
    <w:semiHidden/>
    <w:rsid w:val="00F529D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C30CB0"/>
    <w:rPr>
      <w:sz w:val="0"/>
      <w:szCs w:val="0"/>
      <w:lang w:val="it-IT" w:eastAsia="it-IT"/>
    </w:rPr>
  </w:style>
  <w:style w:type="character" w:styleId="Rimandonotaapidipagina">
    <w:name w:val="footnote reference"/>
    <w:basedOn w:val="Carpredefinitoparagrafo"/>
    <w:uiPriority w:val="99"/>
    <w:semiHidden/>
    <w:rsid w:val="00F529DA"/>
    <w:rPr>
      <w:rFonts w:cs="Times New Roman"/>
      <w:vertAlign w:val="superscript"/>
    </w:rPr>
  </w:style>
  <w:style w:type="paragraph" w:customStyle="1" w:styleId="SubSection">
    <w:name w:val="SubSection"/>
    <w:basedOn w:val="Normale"/>
    <w:uiPriority w:val="99"/>
    <w:rsid w:val="00F529DA"/>
    <w:pPr>
      <w:keepNext/>
      <w:suppressAutoHyphens/>
      <w:spacing w:before="240" w:after="120"/>
    </w:pPr>
    <w:rPr>
      <w:rFonts w:ascii="Arial" w:hAnsi="Arial"/>
      <w:i/>
      <w:sz w:val="22"/>
      <w:szCs w:val="20"/>
      <w:lang w:val="en-US" w:eastAsia="en-US"/>
    </w:rPr>
  </w:style>
  <w:style w:type="character" w:customStyle="1" w:styleId="CharChar">
    <w:name w:val="Char Char"/>
    <w:basedOn w:val="Carpredefinitoparagrafo"/>
    <w:uiPriority w:val="99"/>
    <w:rsid w:val="00F529DA"/>
    <w:rPr>
      <w:rFonts w:cs="Times New Roman"/>
      <w:b/>
      <w:lang w:val="it-IT" w:eastAsia="it-IT" w:bidi="ar-SA"/>
    </w:rPr>
  </w:style>
  <w:style w:type="paragraph" w:customStyle="1" w:styleId="12">
    <w:name w:val="12"/>
    <w:basedOn w:val="Normale"/>
    <w:uiPriority w:val="99"/>
    <w:rsid w:val="00F529DA"/>
    <w:pPr>
      <w:ind w:firstLine="709"/>
      <w:jc w:val="both"/>
    </w:pPr>
    <w:rPr>
      <w:sz w:val="28"/>
    </w:rPr>
  </w:style>
  <w:style w:type="paragraph" w:customStyle="1" w:styleId="FiatIT-IntTab">
    <w:name w:val="Fiat IT - Int_Tab"/>
    <w:basedOn w:val="Normale"/>
    <w:uiPriority w:val="99"/>
    <w:rsid w:val="00F529DA"/>
    <w:pPr>
      <w:tabs>
        <w:tab w:val="left" w:pos="1134"/>
      </w:tabs>
      <w:spacing w:before="60" w:after="80"/>
      <w:jc w:val="both"/>
    </w:pPr>
    <w:rPr>
      <w:rFonts w:ascii="Arial" w:hAnsi="Arial"/>
      <w:b/>
      <w:sz w:val="20"/>
      <w:szCs w:val="20"/>
      <w:lang w:eastAsia="en-US"/>
    </w:rPr>
  </w:style>
  <w:style w:type="paragraph" w:customStyle="1" w:styleId="xl53">
    <w:name w:val="xl53"/>
    <w:basedOn w:val="Normale"/>
    <w:uiPriority w:val="99"/>
    <w:rsid w:val="00F529DA"/>
    <w:pPr>
      <w:pBdr>
        <w:left w:val="double" w:sz="6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ook Antiqua" w:hAnsi="Book Antiqua"/>
      <w:lang w:eastAsia="en-US"/>
    </w:rPr>
  </w:style>
  <w:style w:type="paragraph" w:customStyle="1" w:styleId="xl75">
    <w:name w:val="xl75"/>
    <w:basedOn w:val="Normale"/>
    <w:uiPriority w:val="99"/>
    <w:rsid w:val="00F529D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ook Antiqua" w:hAnsi="Book Antiqua"/>
      <w:b/>
      <w:bCs/>
      <w:lang w:eastAsia="en-US"/>
    </w:rPr>
  </w:style>
  <w:style w:type="paragraph" w:styleId="Puntoelenco2">
    <w:name w:val="List Bullet 2"/>
    <w:basedOn w:val="Normale"/>
    <w:autoRedefine/>
    <w:uiPriority w:val="99"/>
    <w:rsid w:val="00F529DA"/>
    <w:pPr>
      <w:tabs>
        <w:tab w:val="num" w:pos="720"/>
      </w:tabs>
      <w:ind w:left="720" w:hanging="360"/>
    </w:pPr>
    <w:rPr>
      <w:rFonts w:ascii="Book Antiqua" w:hAnsi="Book Antiqua"/>
      <w:sz w:val="22"/>
      <w:szCs w:val="20"/>
      <w:lang w:eastAsia="en-US"/>
    </w:rPr>
  </w:style>
  <w:style w:type="character" w:customStyle="1" w:styleId="Titolo5Carattere">
    <w:name w:val="Titolo 5 Carattere"/>
    <w:basedOn w:val="Carpredefinitoparagrafo"/>
    <w:uiPriority w:val="99"/>
    <w:rsid w:val="00F529DA"/>
    <w:rPr>
      <w:rFonts w:cs="Times New Roman"/>
      <w:b/>
      <w:bCs/>
      <w:sz w:val="24"/>
      <w:szCs w:val="24"/>
      <w:u w:val="single"/>
      <w:lang w:val="it-IT" w:eastAsia="it-IT" w:bidi="ar-SA"/>
    </w:rPr>
  </w:style>
  <w:style w:type="paragraph" w:customStyle="1" w:styleId="StileTitolo1Arial">
    <w:name w:val="Stile Titolo 1 + Arial"/>
    <w:basedOn w:val="Titolo1"/>
    <w:uiPriority w:val="99"/>
    <w:rsid w:val="00F529DA"/>
    <w:pPr>
      <w:numPr>
        <w:numId w:val="0"/>
      </w:numPr>
      <w:tabs>
        <w:tab w:val="num" w:pos="432"/>
      </w:tabs>
      <w:ind w:left="432" w:hanging="432"/>
    </w:pPr>
    <w:rPr>
      <w:iCs/>
    </w:rPr>
  </w:style>
  <w:style w:type="character" w:customStyle="1" w:styleId="Titolo1Carattere">
    <w:name w:val="Titolo 1 Carattere"/>
    <w:basedOn w:val="Carpredefinitoparagrafo"/>
    <w:uiPriority w:val="99"/>
    <w:rsid w:val="00F529DA"/>
    <w:rPr>
      <w:rFonts w:cs="Times New Roman"/>
      <w:b/>
      <w:bCs/>
      <w:i/>
      <w:sz w:val="24"/>
      <w:szCs w:val="24"/>
      <w:lang w:val="it-IT" w:eastAsia="it-IT" w:bidi="ar-SA"/>
    </w:rPr>
  </w:style>
  <w:style w:type="character" w:customStyle="1" w:styleId="StileTitolo1ArialCarattere">
    <w:name w:val="Stile Titolo 1 + Arial Carattere"/>
    <w:basedOn w:val="Titolo1Carattere"/>
    <w:uiPriority w:val="99"/>
    <w:rsid w:val="00F529DA"/>
    <w:rPr>
      <w:rFonts w:ascii="Arial" w:hAnsi="Arial" w:cs="Times New Roman"/>
      <w:b/>
      <w:bCs/>
      <w:i/>
      <w:iCs/>
      <w:sz w:val="24"/>
      <w:szCs w:val="24"/>
      <w:lang w:val="it-IT" w:eastAsia="it-IT" w:bidi="ar-SA"/>
    </w:rPr>
  </w:style>
  <w:style w:type="paragraph" w:styleId="Testofumetto">
    <w:name w:val="Balloon Text"/>
    <w:basedOn w:val="Normale"/>
    <w:link w:val="TestofumettoCarattere"/>
    <w:uiPriority w:val="99"/>
    <w:semiHidden/>
    <w:rsid w:val="00F529DA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30CB0"/>
    <w:rPr>
      <w:sz w:val="0"/>
      <w:szCs w:val="0"/>
      <w:lang w:val="it-IT" w:eastAsia="it-IT"/>
    </w:rPr>
  </w:style>
  <w:style w:type="character" w:customStyle="1" w:styleId="Titolo2Carattere">
    <w:name w:val="Titolo 2 Carattere"/>
    <w:aliases w:val="Heading 2subnumbered Carattere"/>
    <w:basedOn w:val="Carpredefinitoparagrafo"/>
    <w:uiPriority w:val="99"/>
    <w:rsid w:val="00F529DA"/>
    <w:rPr>
      <w:rFonts w:cs="Times New Roman"/>
      <w:b/>
      <w:sz w:val="24"/>
      <w:szCs w:val="24"/>
      <w:lang w:val="it-IT" w:eastAsia="it-IT" w:bidi="ar-SA"/>
    </w:rPr>
  </w:style>
  <w:style w:type="character" w:styleId="Enfasigrassetto">
    <w:name w:val="Strong"/>
    <w:basedOn w:val="Carpredefinitoparagrafo"/>
    <w:uiPriority w:val="99"/>
    <w:qFormat/>
    <w:rsid w:val="00F529DA"/>
    <w:rPr>
      <w:rFonts w:cs="Times New Roman"/>
      <w:b/>
      <w:bCs/>
    </w:rPr>
  </w:style>
  <w:style w:type="character" w:styleId="Enfasicorsivo">
    <w:name w:val="Emphasis"/>
    <w:basedOn w:val="Carpredefinitoparagrafo"/>
    <w:uiPriority w:val="99"/>
    <w:qFormat/>
    <w:rsid w:val="00F529DA"/>
    <w:rPr>
      <w:rFonts w:cs="Times New Roman"/>
      <w:i/>
      <w:iCs/>
    </w:rPr>
  </w:style>
  <w:style w:type="table" w:styleId="Grigliatabella">
    <w:name w:val="Table Grid"/>
    <w:basedOn w:val="Tabellanormale"/>
    <w:uiPriority w:val="99"/>
    <w:rsid w:val="00A623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foelenco">
    <w:name w:val="List Paragraph"/>
    <w:basedOn w:val="Normale"/>
    <w:uiPriority w:val="99"/>
    <w:qFormat/>
    <w:rsid w:val="00130489"/>
    <w:pPr>
      <w:ind w:left="720"/>
      <w:contextualSpacing/>
    </w:pPr>
  </w:style>
  <w:style w:type="table" w:customStyle="1" w:styleId="Sfondomedio1-Colore11">
    <w:name w:val="Sfondo medio 1 - Colore 11"/>
    <w:basedOn w:val="Tabellanormale"/>
    <w:uiPriority w:val="63"/>
    <w:rsid w:val="00856451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Analisi">
    <w:name w:val="Analisi"/>
    <w:basedOn w:val="Tabellanormale"/>
    <w:uiPriority w:val="99"/>
    <w:qFormat/>
    <w:rsid w:val="00A6235E"/>
    <w:rPr>
      <w:sz w:val="22"/>
    </w:rPr>
    <w:tblPr>
      <w:tblStyleRowBandSize w:val="1"/>
      <w:tblInd w:w="0" w:type="dxa"/>
      <w:tblBorders>
        <w:top w:val="single" w:sz="8" w:space="0" w:color="3E6283"/>
        <w:left w:val="single" w:sz="8" w:space="0" w:color="3E6283"/>
        <w:bottom w:val="single" w:sz="8" w:space="0" w:color="3E6283"/>
        <w:right w:val="single" w:sz="8" w:space="0" w:color="3E6283"/>
        <w:insideH w:val="single" w:sz="8" w:space="0" w:color="3E6283"/>
        <w:insideV w:val="single" w:sz="8" w:space="0" w:color="3E6283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jc w:val="center"/>
      </w:pPr>
      <w:rPr>
        <w:rFonts w:ascii="TimesNewRoman" w:hAnsi="TimesNewRoman"/>
        <w:b/>
        <w:color w:val="FFFFFF"/>
        <w:sz w:val="22"/>
      </w:rPr>
      <w:tblPr/>
      <w:tcPr>
        <w:tcBorders>
          <w:top w:val="single" w:sz="8" w:space="0" w:color="3E6283"/>
          <w:left w:val="single" w:sz="8" w:space="0" w:color="3E6283"/>
          <w:bottom w:val="single" w:sz="8" w:space="0" w:color="3E6283"/>
          <w:right w:val="single" w:sz="8" w:space="0" w:color="3E6283"/>
          <w:insideH w:val="single" w:sz="8" w:space="0" w:color="FFFFFF"/>
          <w:insideV w:val="single" w:sz="8" w:space="0" w:color="FFFFFF"/>
        </w:tcBorders>
        <w:shd w:val="clear" w:color="auto" w:fill="3E6283"/>
      </w:tcPr>
    </w:tblStylePr>
    <w:tblStylePr w:type="firstCol">
      <w:rPr>
        <w:rFonts w:ascii="Times New Roman" w:hAnsi="Times New Roman"/>
        <w:color w:val="3E6283"/>
        <w:sz w:val="22"/>
      </w:rPr>
      <w:tblPr/>
      <w:tcPr>
        <w:tcBorders>
          <w:insideH w:val="single" w:sz="8" w:space="0" w:color="3E6283"/>
          <w:insideV w:val="single" w:sz="8" w:space="0" w:color="3E6283"/>
        </w:tcBorders>
      </w:tcPr>
    </w:tblStylePr>
    <w:tblStylePr w:type="band2Horz">
      <w:tblPr/>
      <w:tcPr>
        <w:shd w:val="clear" w:color="auto" w:fill="E2F0F6"/>
      </w:tcPr>
    </w:tblStylePr>
  </w:style>
  <w:style w:type="paragraph" w:styleId="Nessunaspaziatura">
    <w:name w:val="No Spacing"/>
    <w:link w:val="NessunaspaziaturaCarattere"/>
    <w:uiPriority w:val="1"/>
    <w:qFormat/>
    <w:rsid w:val="00D83B33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D83B33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8F2E3F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BulletBlue">
    <w:name w:val="Bullet + Blue"/>
    <w:basedOn w:val="Normale"/>
    <w:rsid w:val="00C0684A"/>
    <w:pPr>
      <w:numPr>
        <w:numId w:val="10"/>
      </w:num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color w:val="0000FF"/>
      <w:sz w:val="22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4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4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4690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474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475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475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14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4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4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4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4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14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i\Architetture%20e%20Metodologie\Documenti%20PM\Forms%20progetti\Template%20master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TaxKeywordTaxHTField xmlns="8fd0bb15-0bd3-4e2b-9c1a-d3fc8b1ddd3e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Template</TermName>
          <TermId xmlns="http://schemas.microsoft.com/office/infopath/2007/PartnerControls">70d7dc7b-ec2b-4a62-8c00-3030e3066f46</TermId>
        </TermInfo>
      </Terms>
    </TaxKeywordTaxHTField>
    <TaxCatchAll xmlns="8fd0bb15-0bd3-4e2b-9c1a-d3fc8b1ddd3e">
      <Value>13</Value>
    </TaxCatchAll>
    <SharedWithUsers xmlns="3c6aa7c9-bdf3-4e24-acf1-d9945604fc5a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F970DE307C5A499740D56AA9CE47C7" ma:contentTypeVersion="9" ma:contentTypeDescription="Creare un nuovo documento." ma:contentTypeScope="" ma:versionID="83581a294000092c3a5c66f3a0d09bbc">
  <xsd:schema xmlns:xsd="http://www.w3.org/2001/XMLSchema" xmlns:xs="http://www.w3.org/2001/XMLSchema" xmlns:p="http://schemas.microsoft.com/office/2006/metadata/properties" xmlns:ns2="8fd0bb15-0bd3-4e2b-9c1a-d3fc8b1ddd3e" xmlns:ns3="3c6aa7c9-bdf3-4e24-acf1-d9945604fc5a" xmlns:ns4="ba9c0c21-9146-4c69-84c2-f087c0ba7fb4" targetNamespace="http://schemas.microsoft.com/office/2006/metadata/properties" ma:root="true" ma:fieldsID="f6fbba1a18e8dfd612edf0cdc4a16dff" ns2:_="" ns3:_="" ns4:_="">
    <xsd:import namespace="8fd0bb15-0bd3-4e2b-9c1a-d3fc8b1ddd3e"/>
    <xsd:import namespace="3c6aa7c9-bdf3-4e24-acf1-d9945604fc5a"/>
    <xsd:import namespace="ba9c0c21-9146-4c69-84c2-f087c0ba7fb4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3:SharedWithUsers" minOccurs="0"/>
                <xsd:element ref="ns3:SharingHintHash" minOccurs="0"/>
                <xsd:element ref="ns4:SharedWithDetails" minOccurs="0"/>
                <xsd:element ref="ns3:LastSharedByUser" minOccurs="0"/>
                <xsd:element ref="ns3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0bb15-0bd3-4e2b-9c1a-d3fc8b1ddd3e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Tag associati" ma:readOnly="false" ma:fieldId="{23f27201-bee3-471e-b2e7-b64fd8b7ca38}" ma:taxonomyMulti="true" ma:sspId="a485f433-b839-46f5-b7a4-e5aab345617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a15d079b-0c2f-4093-9d50-a13a11517863}" ma:internalName="TaxCatchAll" ma:showField="CatchAllData" ma:web="8fd0bb15-0bd3-4e2b-9c1a-d3fc8b1ddd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aa7c9-bdf3-4e24-acf1-d9945604fc5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Hash suggerimento condivisione" ma:internalName="SharingHintHash" ma:readOnly="true">
      <xsd:simpleType>
        <xsd:restriction base="dms:Text"/>
      </xsd:simpleType>
    </xsd:element>
    <xsd:element name="LastSharedByUser" ma:index="14" nillable="true" ma:displayName="Autore ultima condivisione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Ora ultima condivision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c0c21-9146-4c69-84c2-f087c0ba7fb4" elementFormDefault="qualified">
    <xsd:import namespace="http://schemas.microsoft.com/office/2006/documentManagement/types"/>
    <xsd:import namespace="http://schemas.microsoft.com/office/infopath/2007/PartnerControls"/>
    <xsd:element name="SharedWithDetails" ma:index="13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639840-1776-4832-B93C-E7977BA71AAF}">
  <ds:schemaRefs>
    <ds:schemaRef ds:uri="http://schemas.microsoft.com/office/2006/metadata/properties"/>
    <ds:schemaRef ds:uri="8fd0bb15-0bd3-4e2b-9c1a-d3fc8b1ddd3e"/>
    <ds:schemaRef ds:uri="http://schemas.microsoft.com/office/infopath/2007/PartnerControls"/>
    <ds:schemaRef ds:uri="3c6aa7c9-bdf3-4e24-acf1-d9945604fc5a"/>
  </ds:schemaRefs>
</ds:datastoreItem>
</file>

<file path=customXml/itemProps2.xml><?xml version="1.0" encoding="utf-8"?>
<ds:datastoreItem xmlns:ds="http://schemas.openxmlformats.org/officeDocument/2006/customXml" ds:itemID="{BFB35437-4DE5-413C-9780-037AC31573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3D42F6-4DDD-4954-A987-1D41D926A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d0bb15-0bd3-4e2b-9c1a-d3fc8b1ddd3e"/>
    <ds:schemaRef ds:uri="3c6aa7c9-bdf3-4e24-acf1-d9945604fc5a"/>
    <ds:schemaRef ds:uri="ba9c0c21-9146-4c69-84c2-f087c0ba7f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D03863-5EF4-4E25-BD99-431DCC2AA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master.dot</Template>
  <TotalTime>350</TotalTime>
  <Pages>14</Pages>
  <Words>3147</Words>
  <Characters>17944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BMED TE210 Template Specifiche Tecniche di dettaglio V1.1</vt:lpstr>
    </vt:vector>
  </TitlesOfParts>
  <Company>Hewlett-Packard</Company>
  <LinksUpToDate>false</LinksUpToDate>
  <CharactersWithSpaces>21049</CharactersWithSpaces>
  <SharedDoc>false</SharedDoc>
  <HLinks>
    <vt:vector size="114" baseType="variant">
      <vt:variant>
        <vt:i4>1703986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_Toc290486865</vt:lpwstr>
      </vt:variant>
      <vt:variant>
        <vt:i4>1703986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_Toc290486864</vt:lpwstr>
      </vt:variant>
      <vt:variant>
        <vt:i4>1703986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_Toc290486863</vt:lpwstr>
      </vt:variant>
      <vt:variant>
        <vt:i4>1703986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_Toc290486862</vt:lpwstr>
      </vt:variant>
      <vt:variant>
        <vt:i4>1703986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_Toc290486861</vt:lpwstr>
      </vt:variant>
      <vt:variant>
        <vt:i4>1703986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_Toc290486860</vt:lpwstr>
      </vt:variant>
      <vt:variant>
        <vt:i4>1638450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_Toc290486859</vt:lpwstr>
      </vt:variant>
      <vt:variant>
        <vt:i4>1638450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_Toc290486858</vt:lpwstr>
      </vt:variant>
      <vt:variant>
        <vt:i4>1638450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_Toc290486857</vt:lpwstr>
      </vt:variant>
      <vt:variant>
        <vt:i4>1638450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_Toc290486856</vt:lpwstr>
      </vt:variant>
      <vt:variant>
        <vt:i4>1638450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_Toc290486855</vt:lpwstr>
      </vt:variant>
      <vt:variant>
        <vt:i4>1638450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_Toc290486854</vt:lpwstr>
      </vt:variant>
      <vt:variant>
        <vt:i4>1638450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_Toc290486853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_Toc290486852</vt:lpwstr>
      </vt:variant>
      <vt:variant>
        <vt:i4>1638450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_Toc290486851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_Toc290486850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_Toc290486849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_Toc290486848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_Toc290486847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BMED TE210 Template Specifiche Tecniche di dettaglio V1.1</dc:title>
  <dc:creator>Bassettaal</dc:creator>
  <cp:keywords>Template</cp:keywords>
  <cp:lastModifiedBy>corrado.ricotti</cp:lastModifiedBy>
  <cp:revision>50</cp:revision>
  <cp:lastPrinted>2012-05-04T14:10:00Z</cp:lastPrinted>
  <dcterms:created xsi:type="dcterms:W3CDTF">2013-03-25T16:01:00Z</dcterms:created>
  <dcterms:modified xsi:type="dcterms:W3CDTF">2018-06-11T12:33:00Z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0x0101003EF970DE307C5A499740D56AA9CE47C7</vt:lpwstr>
  </property>
  <property fmtid="{D5CDD505-2E9C-101B-9397-08002B2CF9AE}" pid="4" name="TaxKeyword">
    <vt:lpwstr>13;#Template|70d7dc7b-ec2b-4a62-8c00-3030e3066f46</vt:lpwstr>
  </property>
</Properties>
</file>